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7" w:type="pct"/>
        <w:shd w:val="clear" w:color="auto" w:fill="000000" w:themeFill="text1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a de diseño de encabezado"/>
      </w:tblPr>
      <w:tblGrid>
        <w:gridCol w:w="246"/>
        <w:gridCol w:w="7208"/>
        <w:gridCol w:w="3569"/>
        <w:gridCol w:w="179"/>
      </w:tblGrid>
      <w:tr w:rsidR="00826E47" w:rsidRPr="005676F5" w14:paraId="2A52F9E4" w14:textId="77777777" w:rsidTr="00715A9B">
        <w:trPr>
          <w:trHeight w:val="1617"/>
        </w:trPr>
        <w:tc>
          <w:tcPr>
            <w:tcW w:w="270" w:type="dxa"/>
            <w:shd w:val="clear" w:color="auto" w:fill="000000" w:themeFill="text1"/>
          </w:tcPr>
          <w:p w14:paraId="0830100D" w14:textId="77777777" w:rsidR="00356BB9" w:rsidRPr="00B65DBE" w:rsidRDefault="00356BB9" w:rsidP="00356BB9"/>
        </w:tc>
        <w:tc>
          <w:tcPr>
            <w:tcW w:w="7740" w:type="dxa"/>
            <w:tcBorders>
              <w:right w:val="single" w:sz="36" w:space="0" w:color="FFFFFF" w:themeColor="background1"/>
            </w:tcBorders>
            <w:shd w:val="clear" w:color="auto" w:fill="000000" w:themeFill="text1"/>
            <w:vAlign w:val="center"/>
          </w:tcPr>
          <w:p w14:paraId="36E48197" w14:textId="0DCA5B2D" w:rsidR="00356BB9" w:rsidRPr="00B65DBE" w:rsidRDefault="00C231A7" w:rsidP="00356BB9">
            <w:pPr>
              <w:pStyle w:val="Informacindecontacto"/>
              <w:rPr>
                <w:color w:val="auto"/>
                <w:sz w:val="40"/>
                <w:szCs w:val="32"/>
              </w:rPr>
            </w:pPr>
            <w:sdt>
              <w:sdtPr>
                <w:rPr>
                  <w:color w:val="auto"/>
                </w:rPr>
                <w:alias w:val="Escriba el nombre de la empresa:"/>
                <w:tag w:val="Escriba el nombre de la empresa:"/>
                <w:id w:val="1598371961"/>
                <w:placeholder>
                  <w:docPart w:val="DA29EFA3382B498EACE045764335841D"/>
                </w:placeholder>
                <w15:appearance w15:val="hidden"/>
              </w:sdtPr>
              <w:sdtEndPr>
                <w:rPr>
                  <w:sz w:val="40"/>
                  <w:szCs w:val="32"/>
                </w:rPr>
              </w:sdtEndPr>
              <w:sdtContent>
                <w:proofErr w:type="spellStart"/>
                <w:r w:rsidR="00B65DBE" w:rsidRPr="00B65DBE">
                  <w:rPr>
                    <w:color w:val="auto"/>
                    <w:sz w:val="40"/>
                    <w:szCs w:val="32"/>
                  </w:rPr>
                  <w:t>OwlDesing</w:t>
                </w:r>
                <w:proofErr w:type="spellEnd"/>
                <w:r w:rsidR="00B65DBE" w:rsidRPr="00B65DBE">
                  <w:rPr>
                    <w:color w:val="auto"/>
                    <w:sz w:val="40"/>
                    <w:szCs w:val="32"/>
                  </w:rPr>
                  <w:t xml:space="preserve"> S.C de C.V.</w:t>
                </w:r>
              </w:sdtContent>
            </w:sdt>
          </w:p>
          <w:sdt>
            <w:sdtPr>
              <w:rPr>
                <w:color w:val="auto"/>
              </w:rPr>
              <w:alias w:val="Escriba la dirección, ciudad y código postal:"/>
              <w:tag w:val="Escriba la dirección, ciudad y código postal:"/>
              <w:id w:val="1560205729"/>
              <w:placeholder>
                <w:docPart w:val="5CD3514B236D49B2B0647D9D3EED9A80"/>
              </w:placeholder>
              <w15:appearance w15:val="hidden"/>
            </w:sdtPr>
            <w:sdtEndPr/>
            <w:sdtContent>
              <w:p w14:paraId="774C408A" w14:textId="19D08C6D" w:rsidR="00356BB9" w:rsidRPr="00B65DBE" w:rsidRDefault="00B65DBE" w:rsidP="00356BB9">
                <w:pPr>
                  <w:pStyle w:val="Informacindecontacto"/>
                  <w:rPr>
                    <w:color w:val="auto"/>
                  </w:rPr>
                </w:pPr>
                <w:r>
                  <w:rPr>
                    <w:color w:val="auto"/>
                  </w:rPr>
                  <w:t xml:space="preserve">CDMX. Ciudad de </w:t>
                </w:r>
                <w:r w:rsidR="00E82EB8">
                  <w:rPr>
                    <w:color w:val="auto"/>
                  </w:rPr>
                  <w:t>México</w:t>
                </w:r>
              </w:p>
            </w:sdtContent>
          </w:sdt>
          <w:p w14:paraId="38269BF3" w14:textId="70985BB9" w:rsidR="00356BB9" w:rsidRDefault="00B65DBE" w:rsidP="00356BB9">
            <w:pPr>
              <w:pStyle w:val="Informacindecontacto"/>
              <w:rPr>
                <w:color w:val="auto"/>
                <w:lang w:bidi="es-ES"/>
              </w:rPr>
            </w:pPr>
            <w:r w:rsidRPr="00B65DBE">
              <w:rPr>
                <w:color w:val="auto"/>
                <w:lang w:bidi="es-ES"/>
              </w:rPr>
              <w:t xml:space="preserve">+52 </w:t>
            </w:r>
            <w:r w:rsidR="001B090A">
              <w:rPr>
                <w:color w:val="auto"/>
                <w:lang w:bidi="es-ES"/>
              </w:rPr>
              <w:t>55 55 55 55</w:t>
            </w:r>
          </w:p>
          <w:p w14:paraId="07E1D6AB" w14:textId="77777777" w:rsidR="00715A9B" w:rsidRDefault="00715A9B" w:rsidP="00356BB9">
            <w:pPr>
              <w:pStyle w:val="Informacindecontacto"/>
              <w:rPr>
                <w:color w:val="auto"/>
                <w:lang w:bidi="es-ES"/>
              </w:rPr>
            </w:pPr>
          </w:p>
          <w:p w14:paraId="5D505940" w14:textId="111F8995" w:rsidR="00715A9B" w:rsidRDefault="00715A9B" w:rsidP="00356BB9">
            <w:pPr>
              <w:pStyle w:val="Informacindecontacto"/>
              <w:rPr>
                <w:color w:val="auto"/>
                <w:lang w:bidi="es-ES"/>
              </w:rPr>
            </w:pPr>
            <w:r>
              <w:rPr>
                <w:color w:val="auto"/>
                <w:lang w:bidi="es-ES"/>
              </w:rPr>
              <w:t xml:space="preserve">26 </w:t>
            </w:r>
            <w:r w:rsidR="002D1451">
              <w:rPr>
                <w:color w:val="auto"/>
                <w:lang w:bidi="es-ES"/>
              </w:rPr>
              <w:t>febrero</w:t>
            </w:r>
            <w:r>
              <w:rPr>
                <w:color w:val="auto"/>
                <w:lang w:bidi="es-ES"/>
              </w:rPr>
              <w:t xml:space="preserve"> de 202</w:t>
            </w:r>
            <w:r w:rsidR="00B40843">
              <w:rPr>
                <w:color w:val="auto"/>
                <w:lang w:bidi="es-ES"/>
              </w:rPr>
              <w:t>2</w:t>
            </w:r>
          </w:p>
          <w:p w14:paraId="7D83AB01" w14:textId="77777777" w:rsidR="00715A9B" w:rsidRDefault="00715A9B" w:rsidP="00715A9B">
            <w:pPr>
              <w:rPr>
                <w:b/>
                <w:sz w:val="24"/>
                <w:lang w:bidi="es-ES"/>
              </w:rPr>
            </w:pPr>
          </w:p>
          <w:p w14:paraId="395B9B5B" w14:textId="77777777" w:rsidR="00715A9B" w:rsidRDefault="00715A9B" w:rsidP="00715A9B">
            <w:pPr>
              <w:rPr>
                <w:b/>
                <w:sz w:val="24"/>
                <w:lang w:bidi="es-ES"/>
              </w:rPr>
            </w:pPr>
          </w:p>
          <w:p w14:paraId="4354E14C" w14:textId="3F4446C4" w:rsidR="00715A9B" w:rsidRPr="00715A9B" w:rsidRDefault="00715A9B" w:rsidP="00715A9B"/>
        </w:tc>
        <w:tc>
          <w:tcPr>
            <w:tcW w:w="3330" w:type="dxa"/>
            <w:tcBorders>
              <w:left w:val="single" w:sz="36" w:space="0" w:color="FFFFFF" w:themeColor="background1"/>
            </w:tcBorders>
            <w:shd w:val="clear" w:color="auto" w:fill="000000" w:themeFill="text1"/>
            <w:vAlign w:val="center"/>
          </w:tcPr>
          <w:p w14:paraId="2A54017E" w14:textId="77B98DD3" w:rsidR="00356BB9" w:rsidRPr="005676F5" w:rsidRDefault="00826E47" w:rsidP="00B65DBE">
            <w:pPr>
              <w:pStyle w:val="Grfico"/>
            </w:pPr>
            <w:r>
              <w:drawing>
                <wp:inline distT="0" distB="0" distL="0" distR="0" wp14:anchorId="5073CAEB" wp14:editId="4B09BFD0">
                  <wp:extent cx="2225040" cy="2225040"/>
                  <wp:effectExtent l="0" t="0" r="3810" b="381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5040" cy="2225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" w:type="dxa"/>
            <w:shd w:val="clear" w:color="auto" w:fill="000000" w:themeFill="text1"/>
          </w:tcPr>
          <w:p w14:paraId="73CA134A" w14:textId="77777777" w:rsidR="00356BB9" w:rsidRPr="005676F5" w:rsidRDefault="00356BB9" w:rsidP="001A58E9">
            <w:pPr>
              <w:pStyle w:val="Grfico"/>
              <w:rPr>
                <w:color w:val="006666" w:themeColor="accent3"/>
              </w:rPr>
            </w:pPr>
          </w:p>
        </w:tc>
      </w:tr>
      <w:tr w:rsidR="001A58E9" w:rsidRPr="005676F5" w14:paraId="379A0024" w14:textId="77777777" w:rsidTr="00715A9B">
        <w:trPr>
          <w:trHeight w:val="1167"/>
        </w:trPr>
        <w:tc>
          <w:tcPr>
            <w:tcW w:w="11536" w:type="dxa"/>
            <w:gridSpan w:val="4"/>
            <w:shd w:val="clear" w:color="auto" w:fill="000000" w:themeFill="text1"/>
            <w:vAlign w:val="bottom"/>
          </w:tcPr>
          <w:p w14:paraId="4C496AFB" w14:textId="26470C7F" w:rsidR="001A58E9" w:rsidRPr="00715A9B" w:rsidRDefault="00715A9B" w:rsidP="00A87814">
            <w:pPr>
              <w:pStyle w:val="Ttulo"/>
              <w:rPr>
                <w:color w:val="FFFFFF" w:themeColor="background1"/>
                <w:sz w:val="32"/>
                <w:szCs w:val="32"/>
              </w:rPr>
            </w:pPr>
            <w:r w:rsidRPr="00715A9B">
              <w:rPr>
                <w:color w:val="FFFFFF" w:themeColor="background1"/>
                <w:sz w:val="32"/>
                <w:szCs w:val="32"/>
              </w:rPr>
              <w:t>Formato de especificaci</w:t>
            </w:r>
            <w:r>
              <w:rPr>
                <w:color w:val="FFFFFF" w:themeColor="background1"/>
                <w:sz w:val="32"/>
                <w:szCs w:val="32"/>
              </w:rPr>
              <w:t>o</w:t>
            </w:r>
            <w:r w:rsidRPr="00715A9B">
              <w:rPr>
                <w:color w:val="FFFFFF" w:themeColor="background1"/>
                <w:sz w:val="32"/>
                <w:szCs w:val="32"/>
              </w:rPr>
              <w:t>n de Requerimiento de software</w:t>
            </w:r>
          </w:p>
        </w:tc>
      </w:tr>
      <w:tr w:rsidR="001A58E9" w:rsidRPr="005676F5" w14:paraId="002DCC34" w14:textId="77777777" w:rsidTr="00C56067">
        <w:trPr>
          <w:trHeight w:val="347"/>
        </w:trPr>
        <w:tc>
          <w:tcPr>
            <w:tcW w:w="11536" w:type="dxa"/>
            <w:gridSpan w:val="4"/>
            <w:tcBorders>
              <w:bottom w:val="single" w:sz="18" w:space="0" w:color="FEDE00" w:themeColor="accent2"/>
            </w:tcBorders>
            <w:shd w:val="clear" w:color="auto" w:fill="000000" w:themeFill="text1"/>
            <w:vAlign w:val="bottom"/>
          </w:tcPr>
          <w:p w14:paraId="6BEFBD4C" w14:textId="77777777" w:rsidR="001A58E9" w:rsidRPr="00715A9B" w:rsidRDefault="00715A9B" w:rsidP="001960E4">
            <w:pPr>
              <w:pStyle w:val="Ttulo1"/>
              <w:rPr>
                <w:color w:val="FFFFFF" w:themeColor="background1"/>
              </w:rPr>
            </w:pPr>
            <w:r w:rsidRPr="00715A9B">
              <w:rPr>
                <w:color w:val="FFFFFF" w:themeColor="background1"/>
              </w:rPr>
              <w:t>Proceso Gestion de la Informacion</w:t>
            </w:r>
          </w:p>
          <w:p w14:paraId="2A044091" w14:textId="10B26078" w:rsidR="00715A9B" w:rsidRPr="00715A9B" w:rsidRDefault="00715A9B" w:rsidP="001960E4">
            <w:pPr>
              <w:pStyle w:val="Ttulo1"/>
              <w:rPr>
                <w:color w:val="FFFFFF" w:themeColor="background1"/>
              </w:rPr>
            </w:pPr>
          </w:p>
        </w:tc>
      </w:tr>
      <w:tr w:rsidR="001A58E9" w:rsidRPr="005676F5" w14:paraId="21A9F2A8" w14:textId="77777777" w:rsidTr="00715A9B">
        <w:trPr>
          <w:trHeight w:hRule="exact" w:val="216"/>
        </w:trPr>
        <w:tc>
          <w:tcPr>
            <w:tcW w:w="11536" w:type="dxa"/>
            <w:gridSpan w:val="4"/>
            <w:tcBorders>
              <w:top w:val="single" w:sz="18" w:space="0" w:color="FEDE00" w:themeColor="accent2"/>
            </w:tcBorders>
            <w:shd w:val="clear" w:color="auto" w:fill="000000" w:themeFill="text1"/>
          </w:tcPr>
          <w:p w14:paraId="77FF8BFA" w14:textId="77777777" w:rsidR="001A58E9" w:rsidRPr="005676F5" w:rsidRDefault="001A58E9" w:rsidP="001A58E9"/>
        </w:tc>
      </w:tr>
    </w:tbl>
    <w:tbl>
      <w:tblPr>
        <w:tblStyle w:val="Tabladeinformedeestado"/>
        <w:tblW w:w="5000" w:type="pct"/>
        <w:tblLook w:val="0620" w:firstRow="1" w:lastRow="0" w:firstColumn="0" w:lastColumn="0" w:noHBand="1" w:noVBand="1"/>
        <w:tblDescription w:val="Tabla de diseño de encabezado"/>
      </w:tblPr>
      <w:tblGrid>
        <w:gridCol w:w="3054"/>
        <w:gridCol w:w="4055"/>
        <w:gridCol w:w="4077"/>
      </w:tblGrid>
      <w:tr w:rsidR="00E219DC" w:rsidRPr="005676F5" w14:paraId="20C8DEED" w14:textId="77777777" w:rsidTr="004257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1"/>
        </w:trPr>
        <w:tc>
          <w:tcPr>
            <w:tcW w:w="3142" w:type="dxa"/>
          </w:tcPr>
          <w:p w14:paraId="0FCECA10" w14:textId="77777777" w:rsidR="00E219DC" w:rsidRPr="005676F5" w:rsidRDefault="00C231A7" w:rsidP="001A58E9">
            <w:pPr>
              <w:pStyle w:val="Ttulo2"/>
              <w:outlineLvl w:val="1"/>
            </w:pPr>
            <w:sdt>
              <w:sdtPr>
                <w:id w:val="-1450397053"/>
                <w:placeholder>
                  <w:docPart w:val="F92EABE45CF54BFA94D6C14A0B05DDD6"/>
                </w:placeholder>
                <w:temporary/>
                <w:showingPlcHdr/>
                <w15:appearance w15:val="hidden"/>
              </w:sdtPr>
              <w:sdtEndPr/>
              <w:sdtContent>
                <w:r w:rsidR="004257E0" w:rsidRPr="005676F5">
                  <w:rPr>
                    <w:lang w:bidi="es-ES"/>
                  </w:rPr>
                  <w:t>Fecha del informe</w:t>
                </w:r>
              </w:sdtContent>
            </w:sdt>
          </w:p>
        </w:tc>
        <w:tc>
          <w:tcPr>
            <w:tcW w:w="4181" w:type="dxa"/>
          </w:tcPr>
          <w:p w14:paraId="0B2A6FAE" w14:textId="77777777" w:rsidR="00E219DC" w:rsidRPr="005676F5" w:rsidRDefault="00C231A7" w:rsidP="001A58E9">
            <w:pPr>
              <w:pStyle w:val="Ttulo2"/>
              <w:outlineLvl w:val="1"/>
            </w:pPr>
            <w:sdt>
              <w:sdtPr>
                <w:id w:val="-1238469382"/>
                <w:placeholder>
                  <w:docPart w:val="55F2AF7966DB4CC2860CAFFBF0AE4B6A"/>
                </w:placeholder>
                <w:temporary/>
                <w:showingPlcHdr/>
                <w15:appearance w15:val="hidden"/>
              </w:sdtPr>
              <w:sdtEndPr/>
              <w:sdtContent>
                <w:r w:rsidR="004257E0" w:rsidRPr="005676F5">
                  <w:rPr>
                    <w:lang w:bidi="es-ES"/>
                  </w:rPr>
                  <w:t>Nombre del proyecto</w:t>
                </w:r>
              </w:sdtContent>
            </w:sdt>
          </w:p>
        </w:tc>
        <w:tc>
          <w:tcPr>
            <w:tcW w:w="4197" w:type="dxa"/>
          </w:tcPr>
          <w:p w14:paraId="760B0B99" w14:textId="77777777" w:rsidR="00E219DC" w:rsidRPr="005676F5" w:rsidRDefault="00C231A7" w:rsidP="001A58E9">
            <w:pPr>
              <w:pStyle w:val="Ttulo2"/>
              <w:outlineLvl w:val="1"/>
            </w:pPr>
            <w:sdt>
              <w:sdtPr>
                <w:id w:val="-722589363"/>
                <w:placeholder>
                  <w:docPart w:val="DAF5FBF71D6C454FA5D2F847C89F0212"/>
                </w:placeholder>
                <w:temporary/>
                <w:showingPlcHdr/>
                <w15:appearance w15:val="hidden"/>
              </w:sdtPr>
              <w:sdtEndPr/>
              <w:sdtContent>
                <w:r w:rsidR="004257E0" w:rsidRPr="005676F5">
                  <w:rPr>
                    <w:lang w:bidi="es-ES"/>
                  </w:rPr>
                  <w:t>Preparado por</w:t>
                </w:r>
              </w:sdtContent>
            </w:sdt>
          </w:p>
        </w:tc>
      </w:tr>
      <w:tr w:rsidR="00E219DC" w:rsidRPr="005676F5" w14:paraId="4D9F7AF0" w14:textId="77777777" w:rsidTr="004257E0">
        <w:trPr>
          <w:trHeight w:val="331"/>
        </w:trPr>
        <w:tc>
          <w:tcPr>
            <w:tcW w:w="3142" w:type="dxa"/>
          </w:tcPr>
          <w:p w14:paraId="551CE4C4" w14:textId="1E897D0C" w:rsidR="00E219DC" w:rsidRPr="005676F5" w:rsidRDefault="00B65DBE" w:rsidP="00951C8B">
            <w:pPr>
              <w:jc w:val="center"/>
            </w:pPr>
            <w:r>
              <w:t xml:space="preserve">26 </w:t>
            </w:r>
            <w:r w:rsidR="002D1451">
              <w:t>febrero</w:t>
            </w:r>
            <w:r>
              <w:t xml:space="preserve"> de 2022</w:t>
            </w:r>
          </w:p>
        </w:tc>
        <w:tc>
          <w:tcPr>
            <w:tcW w:w="4181" w:type="dxa"/>
          </w:tcPr>
          <w:p w14:paraId="508115A9" w14:textId="720ABB3C" w:rsidR="00E219DC" w:rsidRPr="005676F5" w:rsidRDefault="00951C8B" w:rsidP="00951C8B">
            <w:pPr>
              <w:jc w:val="center"/>
            </w:pPr>
            <w:r>
              <w:t>ABOGABOT</w:t>
            </w:r>
          </w:p>
        </w:tc>
        <w:tc>
          <w:tcPr>
            <w:tcW w:w="4197" w:type="dxa"/>
          </w:tcPr>
          <w:p w14:paraId="0328C1CD" w14:textId="64CF8DD2" w:rsidR="00E219DC" w:rsidRPr="005676F5" w:rsidRDefault="00B65DBE" w:rsidP="00951C8B">
            <w:pPr>
              <w:jc w:val="center"/>
            </w:pPr>
            <w:r>
              <w:t>Amador Sandoval Mario Alberto</w:t>
            </w:r>
          </w:p>
        </w:tc>
      </w:tr>
    </w:tbl>
    <w:tbl>
      <w:tblPr>
        <w:tblStyle w:val="Tablaconcuadrcula"/>
        <w:tblW w:w="500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a de diseño de encabezado"/>
      </w:tblPr>
      <w:tblGrid>
        <w:gridCol w:w="11202"/>
      </w:tblGrid>
      <w:tr w:rsidR="00825C42" w:rsidRPr="005676F5" w14:paraId="6F10381D" w14:textId="77777777" w:rsidTr="00B65DBE">
        <w:trPr>
          <w:trHeight w:val="720"/>
        </w:trPr>
        <w:tc>
          <w:tcPr>
            <w:tcW w:w="11202" w:type="dxa"/>
            <w:tcBorders>
              <w:bottom w:val="single" w:sz="18" w:space="0" w:color="FEDE00" w:themeColor="accent2"/>
            </w:tcBorders>
            <w:shd w:val="clear" w:color="auto" w:fill="auto"/>
            <w:vAlign w:val="bottom"/>
          </w:tcPr>
          <w:p w14:paraId="7A3C1C22" w14:textId="1660B15E" w:rsidR="00825C42" w:rsidRPr="00DD294E" w:rsidRDefault="00AE2C16" w:rsidP="001960E4">
            <w:pPr>
              <w:pStyle w:val="Ttulo1"/>
              <w:outlineLvl w:val="0"/>
              <w:rPr>
                <w:sz w:val="36"/>
                <w:szCs w:val="36"/>
              </w:rPr>
            </w:pPr>
            <w:r w:rsidRPr="00DD294E">
              <w:rPr>
                <w:color w:val="11102F" w:themeColor="text2" w:themeShade="80"/>
                <w:sz w:val="36"/>
                <w:szCs w:val="36"/>
              </w:rPr>
              <w:t xml:space="preserve">Proposito y Alcance </w:t>
            </w:r>
          </w:p>
        </w:tc>
      </w:tr>
    </w:tbl>
    <w:p w14:paraId="2AE4CA7A" w14:textId="4FF96478" w:rsidR="00FF7EBE" w:rsidRDefault="00715A9B" w:rsidP="00183A09">
      <w:pPr>
        <w:jc w:val="center"/>
        <w:rPr>
          <w:sz w:val="32"/>
          <w:szCs w:val="32"/>
        </w:rPr>
      </w:pPr>
      <w:r w:rsidRPr="00183A09">
        <w:rPr>
          <w:sz w:val="32"/>
          <w:szCs w:val="32"/>
        </w:rPr>
        <w:t>Desarrollo de Sistemas de Información</w:t>
      </w:r>
    </w:p>
    <w:p w14:paraId="2D9023BD" w14:textId="369825B6" w:rsidR="00526CF5" w:rsidRDefault="0062334A" w:rsidP="0062334A">
      <w:pPr>
        <w:rPr>
          <w:sz w:val="24"/>
          <w:szCs w:val="24"/>
        </w:rPr>
      </w:pPr>
      <w:r>
        <w:rPr>
          <w:sz w:val="24"/>
          <w:szCs w:val="24"/>
        </w:rPr>
        <w:t xml:space="preserve">   Este documento es una especificación de </w:t>
      </w:r>
      <w:r w:rsidR="007D03D2">
        <w:rPr>
          <w:sz w:val="24"/>
          <w:szCs w:val="24"/>
        </w:rPr>
        <w:t>R</w:t>
      </w:r>
      <w:r>
        <w:rPr>
          <w:sz w:val="24"/>
          <w:szCs w:val="24"/>
        </w:rPr>
        <w:t>equisitos Soft</w:t>
      </w:r>
      <w:r w:rsidR="007D03D2">
        <w:rPr>
          <w:sz w:val="24"/>
          <w:szCs w:val="24"/>
        </w:rPr>
        <w:t xml:space="preserve">ware (ERS) para el Sistema de </w:t>
      </w:r>
      <w:r w:rsidR="0023118C">
        <w:rPr>
          <w:sz w:val="24"/>
          <w:szCs w:val="24"/>
        </w:rPr>
        <w:t>Automatizado</w:t>
      </w:r>
      <w:r w:rsidR="00680B83">
        <w:rPr>
          <w:sz w:val="24"/>
          <w:szCs w:val="24"/>
        </w:rPr>
        <w:t xml:space="preserve"> de la demanda operativa de </w:t>
      </w:r>
      <w:r w:rsidR="002531F7">
        <w:rPr>
          <w:sz w:val="24"/>
          <w:szCs w:val="24"/>
        </w:rPr>
        <w:t>su cliente</w:t>
      </w:r>
      <w:r w:rsidR="00680B83">
        <w:rPr>
          <w:sz w:val="24"/>
          <w:szCs w:val="24"/>
        </w:rPr>
        <w:t xml:space="preserve"> a</w:t>
      </w:r>
      <w:r w:rsidR="002531F7">
        <w:rPr>
          <w:sz w:val="24"/>
          <w:szCs w:val="24"/>
        </w:rPr>
        <w:t xml:space="preserve"> través </w:t>
      </w:r>
      <w:r w:rsidR="00680B83">
        <w:rPr>
          <w:sz w:val="24"/>
          <w:szCs w:val="24"/>
        </w:rPr>
        <w:t xml:space="preserve">de </w:t>
      </w:r>
      <w:r w:rsidR="00E449E1">
        <w:rPr>
          <w:sz w:val="24"/>
          <w:szCs w:val="24"/>
        </w:rPr>
        <w:t>una pagina web</w:t>
      </w:r>
      <w:r w:rsidR="004235DF">
        <w:rPr>
          <w:sz w:val="24"/>
          <w:szCs w:val="24"/>
        </w:rPr>
        <w:t>. Esta especificación se ha estructurado basándose en las directrices dadas por el estándar IEEE Practica recomendada para Especificacion</w:t>
      </w:r>
      <w:r w:rsidR="00680251">
        <w:rPr>
          <w:sz w:val="24"/>
          <w:szCs w:val="24"/>
        </w:rPr>
        <w:t>es de Requisitos Software ANSI/IEEE 830, 1998.</w:t>
      </w:r>
    </w:p>
    <w:p w14:paraId="05EB9934" w14:textId="3A610A73" w:rsidR="00212DAE" w:rsidRDefault="00212DAE" w:rsidP="0062334A">
      <w:pPr>
        <w:rPr>
          <w:sz w:val="24"/>
          <w:szCs w:val="24"/>
        </w:rPr>
      </w:pPr>
    </w:p>
    <w:p w14:paraId="5BBF24EF" w14:textId="65AA8F18" w:rsidR="00F66892" w:rsidRDefault="00212DAE" w:rsidP="0062334A">
      <w:pPr>
        <w:rPr>
          <w:sz w:val="24"/>
          <w:szCs w:val="24"/>
        </w:rPr>
      </w:pPr>
      <w:r>
        <w:rPr>
          <w:sz w:val="24"/>
          <w:szCs w:val="24"/>
        </w:rPr>
        <w:t xml:space="preserve">    Est</w:t>
      </w:r>
      <w:r w:rsidR="00882A2C">
        <w:rPr>
          <w:sz w:val="24"/>
          <w:szCs w:val="24"/>
        </w:rPr>
        <w:t>e presente documento tiene como propósito definir las especificaciones funcionales</w:t>
      </w:r>
      <w:r w:rsidR="001353A3">
        <w:rPr>
          <w:sz w:val="24"/>
          <w:szCs w:val="24"/>
        </w:rPr>
        <w:t>,</w:t>
      </w:r>
      <w:r w:rsidR="00882A2C">
        <w:rPr>
          <w:sz w:val="24"/>
          <w:szCs w:val="24"/>
        </w:rPr>
        <w:t xml:space="preserve"> no funcionales</w:t>
      </w:r>
      <w:r w:rsidR="001353A3">
        <w:rPr>
          <w:sz w:val="24"/>
          <w:szCs w:val="24"/>
        </w:rPr>
        <w:t xml:space="preserve"> para el desarrollo de un sistema de información web </w:t>
      </w:r>
      <w:r w:rsidR="005F4882">
        <w:rPr>
          <w:sz w:val="24"/>
          <w:szCs w:val="24"/>
        </w:rPr>
        <w:t>que permitirá gestionar distintos procesos administrativos de la cartera de</w:t>
      </w:r>
      <w:r w:rsidR="00F66892">
        <w:rPr>
          <w:sz w:val="24"/>
          <w:szCs w:val="24"/>
        </w:rPr>
        <w:t xml:space="preserve"> clientes del </w:t>
      </w:r>
      <w:r w:rsidR="00721634">
        <w:rPr>
          <w:sz w:val="24"/>
          <w:szCs w:val="24"/>
        </w:rPr>
        <w:t>solicitante</w:t>
      </w:r>
      <w:r w:rsidR="00F66892">
        <w:rPr>
          <w:sz w:val="24"/>
          <w:szCs w:val="24"/>
        </w:rPr>
        <w:t>.</w:t>
      </w:r>
    </w:p>
    <w:p w14:paraId="3C2C7E16" w14:textId="77777777" w:rsidR="00F66892" w:rsidRDefault="00F66892" w:rsidP="0062334A">
      <w:pPr>
        <w:rPr>
          <w:sz w:val="24"/>
          <w:szCs w:val="24"/>
        </w:rPr>
      </w:pPr>
    </w:p>
    <w:p w14:paraId="37DABE36" w14:textId="5B423138" w:rsidR="00212DAE" w:rsidRPr="0062334A" w:rsidRDefault="00F66892" w:rsidP="0062334A">
      <w:pPr>
        <w:rPr>
          <w:sz w:val="24"/>
          <w:szCs w:val="24"/>
        </w:rPr>
      </w:pPr>
      <w:r>
        <w:rPr>
          <w:sz w:val="24"/>
          <w:szCs w:val="24"/>
        </w:rPr>
        <w:t xml:space="preserve">     Esta especificación de requisitos </w:t>
      </w:r>
      <w:r w:rsidR="0067259E">
        <w:rPr>
          <w:sz w:val="24"/>
          <w:szCs w:val="24"/>
        </w:rPr>
        <w:t>está</w:t>
      </w:r>
      <w:r>
        <w:rPr>
          <w:sz w:val="24"/>
          <w:szCs w:val="24"/>
        </w:rPr>
        <w:t xml:space="preserve"> dirigida </w:t>
      </w:r>
      <w:r w:rsidR="00FE6442">
        <w:rPr>
          <w:sz w:val="24"/>
          <w:szCs w:val="24"/>
        </w:rPr>
        <w:t xml:space="preserve">al usuario del sistema, </w:t>
      </w:r>
      <w:r w:rsidR="00F53AC6">
        <w:rPr>
          <w:sz w:val="24"/>
          <w:szCs w:val="24"/>
        </w:rPr>
        <w:t>para continuar</w:t>
      </w:r>
      <w:r w:rsidR="00EB3FF1">
        <w:rPr>
          <w:sz w:val="24"/>
          <w:szCs w:val="24"/>
        </w:rPr>
        <w:t xml:space="preserve"> con el desarrollo de la aplicación web y para profundizar </w:t>
      </w:r>
      <w:r w:rsidR="0067259E">
        <w:rPr>
          <w:sz w:val="24"/>
          <w:szCs w:val="24"/>
        </w:rPr>
        <w:t xml:space="preserve">la automatización </w:t>
      </w:r>
      <w:r w:rsidR="00130C50">
        <w:rPr>
          <w:sz w:val="24"/>
          <w:szCs w:val="24"/>
        </w:rPr>
        <w:t xml:space="preserve">los distintos </w:t>
      </w:r>
      <w:r w:rsidR="0067259E">
        <w:rPr>
          <w:sz w:val="24"/>
          <w:szCs w:val="24"/>
        </w:rPr>
        <w:t xml:space="preserve">procesos administrativos del </w:t>
      </w:r>
      <w:r w:rsidR="00721634">
        <w:rPr>
          <w:sz w:val="24"/>
          <w:szCs w:val="24"/>
        </w:rPr>
        <w:t>solicitante.</w:t>
      </w:r>
    </w:p>
    <w:p w14:paraId="2177BA75" w14:textId="77777777" w:rsidR="00F73BF3" w:rsidRPr="00715A9B" w:rsidRDefault="00F73BF3" w:rsidP="00F0767F">
      <w:pPr>
        <w:rPr>
          <w:sz w:val="28"/>
          <w:szCs w:val="28"/>
        </w:rPr>
      </w:pPr>
    </w:p>
    <w:tbl>
      <w:tblPr>
        <w:tblStyle w:val="Tablaconcuadrcula"/>
        <w:tblW w:w="500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a de diseño de encabezado"/>
      </w:tblPr>
      <w:tblGrid>
        <w:gridCol w:w="11202"/>
      </w:tblGrid>
      <w:tr w:rsidR="00825C42" w:rsidRPr="00715A9B" w14:paraId="5FE57991" w14:textId="77777777" w:rsidTr="001960E4">
        <w:trPr>
          <w:trHeight w:val="720"/>
        </w:trPr>
        <w:tc>
          <w:tcPr>
            <w:tcW w:w="11536" w:type="dxa"/>
            <w:tcBorders>
              <w:bottom w:val="single" w:sz="18" w:space="0" w:color="FEDE00" w:themeColor="accent2"/>
            </w:tcBorders>
            <w:shd w:val="clear" w:color="auto" w:fill="auto"/>
            <w:vAlign w:val="bottom"/>
          </w:tcPr>
          <w:p w14:paraId="26387B78" w14:textId="2E2A6068" w:rsidR="00825C42" w:rsidRPr="00715A9B" w:rsidRDefault="00AA2F78" w:rsidP="001960E4">
            <w:pPr>
              <w:pStyle w:val="Ttulo1"/>
              <w:outlineLvl w:val="0"/>
              <w:rPr>
                <w:sz w:val="36"/>
                <w:szCs w:val="44"/>
              </w:rPr>
            </w:pPr>
            <w:r w:rsidRPr="00DD294E">
              <w:rPr>
                <w:color w:val="11102F" w:themeColor="text2" w:themeShade="80"/>
                <w:sz w:val="36"/>
                <w:szCs w:val="44"/>
              </w:rPr>
              <w:t>Descripcion general del requerimiento</w:t>
            </w:r>
          </w:p>
        </w:tc>
      </w:tr>
      <w:tr w:rsidR="00825C42" w:rsidRPr="00715A9B" w14:paraId="17BE80E2" w14:textId="77777777" w:rsidTr="00825C42">
        <w:trPr>
          <w:trHeight w:hRule="exact" w:val="216"/>
        </w:trPr>
        <w:tc>
          <w:tcPr>
            <w:tcW w:w="11536" w:type="dxa"/>
            <w:tcBorders>
              <w:top w:val="single" w:sz="18" w:space="0" w:color="FEDE00" w:themeColor="accent2"/>
            </w:tcBorders>
            <w:shd w:val="clear" w:color="auto" w:fill="auto"/>
            <w:vAlign w:val="center"/>
          </w:tcPr>
          <w:p w14:paraId="01759AC1" w14:textId="77777777" w:rsidR="00825C42" w:rsidRPr="00715A9B" w:rsidRDefault="00825C42" w:rsidP="00BE6ACF">
            <w:pPr>
              <w:rPr>
                <w:sz w:val="28"/>
                <w:szCs w:val="28"/>
              </w:rPr>
            </w:pPr>
          </w:p>
        </w:tc>
      </w:tr>
    </w:tbl>
    <w:tbl>
      <w:tblPr>
        <w:tblStyle w:val="Tabladeinformedeestado"/>
        <w:tblW w:w="5000" w:type="pct"/>
        <w:tblLook w:val="04A0" w:firstRow="1" w:lastRow="0" w:firstColumn="1" w:lastColumn="0" w:noHBand="0" w:noVBand="1"/>
        <w:tblDescription w:val="Tabla de diseño de encabezado"/>
      </w:tblPr>
      <w:tblGrid>
        <w:gridCol w:w="5021"/>
        <w:gridCol w:w="6165"/>
      </w:tblGrid>
      <w:tr w:rsidR="00CE41C1" w:rsidRPr="005676F5" w14:paraId="4BFD1D0F" w14:textId="77777777" w:rsidTr="00CE41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tcW w:w="5024" w:type="dxa"/>
          </w:tcPr>
          <w:p w14:paraId="02631C5F" w14:textId="5B620A0D" w:rsidR="00CE41C1" w:rsidRPr="005676F5" w:rsidRDefault="00CE41C1" w:rsidP="001A58E9">
            <w:pPr>
              <w:pStyle w:val="Ttulo2"/>
              <w:outlineLvl w:val="1"/>
            </w:pPr>
            <w:r>
              <w:t>Proyecto</w:t>
            </w:r>
          </w:p>
        </w:tc>
        <w:tc>
          <w:tcPr>
            <w:tcW w:w="6168" w:type="dxa"/>
          </w:tcPr>
          <w:p w14:paraId="2F442551" w14:textId="5876FD7F" w:rsidR="00CE41C1" w:rsidRPr="005676F5" w:rsidRDefault="00CE41C1" w:rsidP="001A58E9">
            <w:pPr>
              <w:pStyle w:val="Ttulo2"/>
              <w:outlineLvl w:val="1"/>
            </w:pPr>
            <w:r>
              <w:t>Contacto</w:t>
            </w:r>
          </w:p>
        </w:tc>
      </w:tr>
      <w:tr w:rsidR="00CE41C1" w:rsidRPr="005676F5" w14:paraId="0CC42045" w14:textId="77777777" w:rsidTr="00CE41C1">
        <w:trPr>
          <w:trHeight w:val="285"/>
        </w:trPr>
        <w:tc>
          <w:tcPr>
            <w:tcW w:w="5024" w:type="dxa"/>
          </w:tcPr>
          <w:p w14:paraId="48509746" w14:textId="18984561" w:rsidR="00CE41C1" w:rsidRPr="005676F5" w:rsidRDefault="00CE41C1" w:rsidP="0013652A">
            <w:pPr>
              <w:rPr>
                <w:b/>
              </w:rPr>
            </w:pPr>
            <w:r>
              <w:rPr>
                <w:b/>
              </w:rPr>
              <w:t>Proyecto</w:t>
            </w:r>
          </w:p>
        </w:tc>
        <w:tc>
          <w:tcPr>
            <w:tcW w:w="6168" w:type="dxa"/>
          </w:tcPr>
          <w:p w14:paraId="56C83591" w14:textId="4F4CB2CA" w:rsidR="00CE41C1" w:rsidRPr="005676F5" w:rsidRDefault="00CE41C1" w:rsidP="0013652A">
            <w:pPr>
              <w:rPr>
                <w:b/>
              </w:rPr>
            </w:pPr>
            <w:proofErr w:type="spellStart"/>
            <w:r>
              <w:rPr>
                <w:b/>
              </w:rPr>
              <w:t>Abogabot</w:t>
            </w:r>
            <w:proofErr w:type="spellEnd"/>
          </w:p>
        </w:tc>
      </w:tr>
      <w:tr w:rsidR="00CE41C1" w:rsidRPr="005676F5" w14:paraId="119090DF" w14:textId="77777777" w:rsidTr="00CE41C1">
        <w:trPr>
          <w:trHeight w:val="285"/>
        </w:trPr>
        <w:tc>
          <w:tcPr>
            <w:tcW w:w="5024" w:type="dxa"/>
          </w:tcPr>
          <w:p w14:paraId="4E72BEC6" w14:textId="41947956" w:rsidR="00CE41C1" w:rsidRDefault="00CE41C1" w:rsidP="0013652A">
            <w:pPr>
              <w:rPr>
                <w:b/>
              </w:rPr>
            </w:pPr>
            <w:r>
              <w:rPr>
                <w:b/>
              </w:rPr>
              <w:t>Fecha de Solicitud</w:t>
            </w:r>
          </w:p>
        </w:tc>
        <w:tc>
          <w:tcPr>
            <w:tcW w:w="6168" w:type="dxa"/>
          </w:tcPr>
          <w:p w14:paraId="230D8793" w14:textId="64904446" w:rsidR="00CE41C1" w:rsidRDefault="00CE41C1" w:rsidP="0013652A">
            <w:pPr>
              <w:rPr>
                <w:b/>
              </w:rPr>
            </w:pPr>
            <w:r>
              <w:rPr>
                <w:b/>
              </w:rPr>
              <w:t>15 febrero 2022</w:t>
            </w:r>
          </w:p>
        </w:tc>
      </w:tr>
      <w:tr w:rsidR="00CE41C1" w:rsidRPr="005676F5" w14:paraId="7E959EF5" w14:textId="77777777" w:rsidTr="00CE41C1">
        <w:trPr>
          <w:trHeight w:val="285"/>
        </w:trPr>
        <w:tc>
          <w:tcPr>
            <w:tcW w:w="5024" w:type="dxa"/>
          </w:tcPr>
          <w:p w14:paraId="58E6757F" w14:textId="76C11FB0" w:rsidR="00CE41C1" w:rsidRDefault="00CE41C1" w:rsidP="0013652A">
            <w:pPr>
              <w:rPr>
                <w:b/>
              </w:rPr>
            </w:pPr>
            <w:r>
              <w:rPr>
                <w:b/>
              </w:rPr>
              <w:t>Dependencia Solicitante</w:t>
            </w:r>
          </w:p>
        </w:tc>
        <w:tc>
          <w:tcPr>
            <w:tcW w:w="6168" w:type="dxa"/>
          </w:tcPr>
          <w:p w14:paraId="1C36636E" w14:textId="4B77A55C" w:rsidR="00CE41C1" w:rsidRDefault="00CE41C1" w:rsidP="0013652A">
            <w:pPr>
              <w:rPr>
                <w:b/>
              </w:rPr>
            </w:pPr>
            <w:proofErr w:type="spellStart"/>
            <w:r>
              <w:rPr>
                <w:b/>
              </w:rPr>
              <w:t>Abogabot</w:t>
            </w:r>
            <w:proofErr w:type="spellEnd"/>
          </w:p>
        </w:tc>
      </w:tr>
    </w:tbl>
    <w:tbl>
      <w:tblPr>
        <w:tblStyle w:val="Tablaconcuadrcula"/>
        <w:tblW w:w="500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a de diseño de encabezado"/>
      </w:tblPr>
      <w:tblGrid>
        <w:gridCol w:w="11202"/>
      </w:tblGrid>
      <w:tr w:rsidR="00825C42" w:rsidRPr="005676F5" w14:paraId="691D8E0C" w14:textId="77777777" w:rsidTr="007502CB">
        <w:trPr>
          <w:trHeight w:val="720"/>
        </w:trPr>
        <w:tc>
          <w:tcPr>
            <w:tcW w:w="11202" w:type="dxa"/>
            <w:tcBorders>
              <w:bottom w:val="single" w:sz="18" w:space="0" w:color="FEDE00" w:themeColor="accent2"/>
            </w:tcBorders>
            <w:shd w:val="clear" w:color="auto" w:fill="auto"/>
            <w:vAlign w:val="bottom"/>
          </w:tcPr>
          <w:p w14:paraId="74EFDAF9" w14:textId="7060AF82" w:rsidR="00682C25" w:rsidRDefault="00682C25" w:rsidP="001960E4">
            <w:pPr>
              <w:pStyle w:val="Ttulo1"/>
              <w:outlineLvl w:val="0"/>
            </w:pPr>
          </w:p>
          <w:p w14:paraId="772E595C" w14:textId="77777777" w:rsidR="00825C42" w:rsidRDefault="00825C42" w:rsidP="001960E4">
            <w:pPr>
              <w:pStyle w:val="Ttulo1"/>
              <w:outlineLvl w:val="0"/>
            </w:pPr>
          </w:p>
          <w:p w14:paraId="1D9AAC82" w14:textId="10B88F89" w:rsidR="00682C25" w:rsidRPr="001B7038" w:rsidRDefault="00F2098B" w:rsidP="001960E4">
            <w:pPr>
              <w:pStyle w:val="Ttulo1"/>
              <w:outlineLvl w:val="0"/>
              <w:rPr>
                <w:color w:val="FFC000"/>
              </w:rPr>
            </w:pPr>
            <w:r>
              <w:rPr>
                <w:color w:val="FFC000"/>
              </w:rPr>
              <w:t>Personal involucrado</w:t>
            </w:r>
          </w:p>
          <w:tbl>
            <w:tblPr>
              <w:tblStyle w:val="Tabladeinformedeestado"/>
              <w:tblW w:w="5000" w:type="pct"/>
              <w:tblLook w:val="04A0" w:firstRow="1" w:lastRow="0" w:firstColumn="1" w:lastColumn="0" w:noHBand="0" w:noVBand="1"/>
              <w:tblDescription w:val="Tabla de diseño de encabezado"/>
            </w:tblPr>
            <w:tblGrid>
              <w:gridCol w:w="2364"/>
              <w:gridCol w:w="2902"/>
              <w:gridCol w:w="1612"/>
              <w:gridCol w:w="3045"/>
              <w:gridCol w:w="1279"/>
            </w:tblGrid>
            <w:tr w:rsidR="003D624B" w:rsidRPr="005676F5" w14:paraId="4923D558" w14:textId="77777777" w:rsidTr="001B090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331"/>
              </w:trPr>
              <w:tc>
                <w:tcPr>
                  <w:tcW w:w="2364" w:type="dxa"/>
                </w:tcPr>
                <w:p w14:paraId="0F137A36" w14:textId="77777777" w:rsidR="003D624B" w:rsidRPr="005676F5" w:rsidRDefault="003D624B" w:rsidP="003D624B">
                  <w:pPr>
                    <w:pStyle w:val="Ttulo2"/>
                    <w:outlineLvl w:val="1"/>
                  </w:pPr>
                  <w:r>
                    <w:t>Nombre</w:t>
                  </w:r>
                </w:p>
              </w:tc>
              <w:tc>
                <w:tcPr>
                  <w:tcW w:w="2902" w:type="dxa"/>
                </w:tcPr>
                <w:p w14:paraId="794432AB" w14:textId="77777777" w:rsidR="003D624B" w:rsidRPr="005676F5" w:rsidRDefault="003D624B" w:rsidP="003D624B">
                  <w:pPr>
                    <w:pStyle w:val="Ttulo2"/>
                    <w:outlineLvl w:val="1"/>
                  </w:pPr>
                  <w:r>
                    <w:t>Contacto</w:t>
                  </w:r>
                </w:p>
              </w:tc>
              <w:tc>
                <w:tcPr>
                  <w:tcW w:w="1612" w:type="dxa"/>
                </w:tcPr>
                <w:p w14:paraId="4858CE25" w14:textId="77777777" w:rsidR="003D624B" w:rsidRPr="005676F5" w:rsidRDefault="003D624B" w:rsidP="003D624B">
                  <w:pPr>
                    <w:pStyle w:val="Ttulo2"/>
                    <w:outlineLvl w:val="1"/>
                  </w:pPr>
                  <w:r>
                    <w:t>Rol</w:t>
                  </w:r>
                </w:p>
              </w:tc>
              <w:tc>
                <w:tcPr>
                  <w:tcW w:w="3045" w:type="dxa"/>
                </w:tcPr>
                <w:p w14:paraId="11E93D62" w14:textId="77777777" w:rsidR="003D624B" w:rsidRPr="005676F5" w:rsidRDefault="003D624B" w:rsidP="003D624B">
                  <w:pPr>
                    <w:pStyle w:val="Ttulo2"/>
                    <w:outlineLvl w:val="1"/>
                  </w:pPr>
                  <w:r>
                    <w:t>Responsabilidad</w:t>
                  </w:r>
                </w:p>
              </w:tc>
              <w:tc>
                <w:tcPr>
                  <w:tcW w:w="1279" w:type="dxa"/>
                </w:tcPr>
                <w:p w14:paraId="3BE48735" w14:textId="77777777" w:rsidR="003D624B" w:rsidRPr="005676F5" w:rsidRDefault="00C231A7" w:rsidP="003D624B">
                  <w:pPr>
                    <w:pStyle w:val="Ttulo2"/>
                    <w:outlineLvl w:val="1"/>
                  </w:pPr>
                  <w:sdt>
                    <w:sdtPr>
                      <w:id w:val="-2058231239"/>
                      <w:placeholder>
                        <w:docPart w:val="22AF7A992B5C4DF7BBEB777E26F47149"/>
                      </w:placeholder>
                      <w:temporary/>
                      <w:showingPlcHdr/>
                      <w15:appearance w15:val="hidden"/>
                    </w:sdtPr>
                    <w:sdtEndPr/>
                    <w:sdtContent>
                      <w:r w:rsidR="003D624B" w:rsidRPr="005676F5">
                        <w:rPr>
                          <w:lang w:bidi="es-ES"/>
                        </w:rPr>
                        <w:t>notas</w:t>
                      </w:r>
                    </w:sdtContent>
                  </w:sdt>
                </w:p>
              </w:tc>
            </w:tr>
            <w:tr w:rsidR="003D624B" w:rsidRPr="005676F5" w14:paraId="7D3B3F3E" w14:textId="77777777" w:rsidTr="001B090A">
              <w:trPr>
                <w:trHeight w:val="331"/>
              </w:trPr>
              <w:tc>
                <w:tcPr>
                  <w:tcW w:w="2364" w:type="dxa"/>
                </w:tcPr>
                <w:p w14:paraId="7EBC69AE" w14:textId="77777777" w:rsidR="003D624B" w:rsidRPr="005676F5" w:rsidRDefault="003D624B" w:rsidP="003D624B">
                  <w:pPr>
                    <w:rPr>
                      <w:b/>
                    </w:rPr>
                  </w:pPr>
                  <w:r>
                    <w:rPr>
                      <w:b/>
                    </w:rPr>
                    <w:t>Mario A. Amador Sandoval</w:t>
                  </w:r>
                </w:p>
              </w:tc>
              <w:tc>
                <w:tcPr>
                  <w:tcW w:w="2902" w:type="dxa"/>
                </w:tcPr>
                <w:p w14:paraId="1D2F3AD0" w14:textId="77777777" w:rsidR="003D624B" w:rsidRPr="005676F5" w:rsidRDefault="003D624B" w:rsidP="003D624B">
                  <w:pPr>
                    <w:rPr>
                      <w:b/>
                    </w:rPr>
                  </w:pPr>
                  <w:r>
                    <w:rPr>
                      <w:b/>
                    </w:rPr>
                    <w:t>launchx00195@innovaccion.mx</w:t>
                  </w:r>
                </w:p>
              </w:tc>
              <w:tc>
                <w:tcPr>
                  <w:tcW w:w="1612" w:type="dxa"/>
                </w:tcPr>
                <w:p w14:paraId="37F0081E" w14:textId="77777777" w:rsidR="003D624B" w:rsidRPr="005676F5" w:rsidRDefault="003D624B" w:rsidP="003D624B">
                  <w:pPr>
                    <w:rPr>
                      <w:b/>
                    </w:rPr>
                  </w:pPr>
                  <w:r>
                    <w:rPr>
                      <w:b/>
                    </w:rPr>
                    <w:t>Analista, diseñador y programador</w:t>
                  </w:r>
                </w:p>
              </w:tc>
              <w:tc>
                <w:tcPr>
                  <w:tcW w:w="3045" w:type="dxa"/>
                </w:tcPr>
                <w:p w14:paraId="0E74367A" w14:textId="77777777" w:rsidR="003D624B" w:rsidRPr="005676F5" w:rsidRDefault="003D624B" w:rsidP="003D624B">
                  <w:pPr>
                    <w:rPr>
                      <w:b/>
                    </w:rPr>
                  </w:pPr>
                  <w:r>
                    <w:rPr>
                      <w:b/>
                    </w:rPr>
                    <w:t>Análisis de la información, diseño y programación del Sitio Web</w:t>
                  </w:r>
                </w:p>
              </w:tc>
              <w:tc>
                <w:tcPr>
                  <w:tcW w:w="1279" w:type="dxa"/>
                </w:tcPr>
                <w:p w14:paraId="1B5A960D" w14:textId="77777777" w:rsidR="003D624B" w:rsidRPr="005676F5" w:rsidRDefault="003D624B" w:rsidP="003D624B">
                  <w:pPr>
                    <w:rPr>
                      <w:b/>
                    </w:rPr>
                  </w:pPr>
                </w:p>
              </w:tc>
            </w:tr>
          </w:tbl>
          <w:p w14:paraId="0363C72D" w14:textId="77777777" w:rsidR="00682C25" w:rsidRDefault="00682C25" w:rsidP="001960E4">
            <w:pPr>
              <w:pStyle w:val="Ttulo1"/>
              <w:outlineLvl w:val="0"/>
            </w:pPr>
          </w:p>
          <w:p w14:paraId="58BD16B9" w14:textId="5FB359AD" w:rsidR="00682C25" w:rsidRPr="005676F5" w:rsidRDefault="00C66451" w:rsidP="001C3F2A">
            <w:pPr>
              <w:pStyle w:val="Ttulo1"/>
              <w:jc w:val="center"/>
              <w:outlineLvl w:val="0"/>
            </w:pPr>
            <w:r>
              <w:t>Definicion, acronimos y abreviaturas</w:t>
            </w:r>
          </w:p>
        </w:tc>
      </w:tr>
      <w:tr w:rsidR="00825C42" w:rsidRPr="005676F5" w14:paraId="6B14BFAB" w14:textId="77777777" w:rsidTr="007502CB">
        <w:trPr>
          <w:trHeight w:hRule="exact" w:val="216"/>
        </w:trPr>
        <w:tc>
          <w:tcPr>
            <w:tcW w:w="11202" w:type="dxa"/>
            <w:tcBorders>
              <w:top w:val="single" w:sz="18" w:space="0" w:color="FEDE00" w:themeColor="accent2"/>
            </w:tcBorders>
            <w:shd w:val="clear" w:color="auto" w:fill="auto"/>
            <w:vAlign w:val="center"/>
          </w:tcPr>
          <w:p w14:paraId="2DDF5035" w14:textId="77777777" w:rsidR="00825C42" w:rsidRPr="005676F5" w:rsidRDefault="00825C42" w:rsidP="00BE6ACF"/>
        </w:tc>
      </w:tr>
    </w:tbl>
    <w:tbl>
      <w:tblPr>
        <w:tblStyle w:val="Tabladeinformedeestado"/>
        <w:tblW w:w="3421" w:type="pct"/>
        <w:tblInd w:w="1771" w:type="dxa"/>
        <w:tblLook w:val="04A0" w:firstRow="1" w:lastRow="0" w:firstColumn="1" w:lastColumn="0" w:noHBand="0" w:noVBand="1"/>
        <w:tblDescription w:val="Tabla de diseño de encabezado"/>
      </w:tblPr>
      <w:tblGrid>
        <w:gridCol w:w="4029"/>
        <w:gridCol w:w="3624"/>
      </w:tblGrid>
      <w:tr w:rsidR="00C66451" w:rsidRPr="005676F5" w14:paraId="0EAD3510" w14:textId="26C1018D" w:rsidTr="001C3F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7"/>
        </w:trPr>
        <w:tc>
          <w:tcPr>
            <w:tcW w:w="4029" w:type="dxa"/>
          </w:tcPr>
          <w:p w14:paraId="1609E8BA" w14:textId="795D5589" w:rsidR="00C66451" w:rsidRPr="005676F5" w:rsidRDefault="00C66451" w:rsidP="001C3F2A">
            <w:pPr>
              <w:pStyle w:val="Ttulo2"/>
              <w:jc w:val="center"/>
              <w:outlineLvl w:val="1"/>
            </w:pPr>
            <w:r>
              <w:lastRenderedPageBreak/>
              <w:t>Nombre</w:t>
            </w:r>
          </w:p>
        </w:tc>
        <w:tc>
          <w:tcPr>
            <w:tcW w:w="3624" w:type="dxa"/>
          </w:tcPr>
          <w:p w14:paraId="556532E5" w14:textId="15BAC897" w:rsidR="00C66451" w:rsidRDefault="00C66451" w:rsidP="001C3F2A">
            <w:pPr>
              <w:pStyle w:val="Ttulo2"/>
              <w:jc w:val="center"/>
              <w:outlineLvl w:val="1"/>
            </w:pPr>
            <w:r>
              <w:t>Descripcion</w:t>
            </w:r>
          </w:p>
        </w:tc>
      </w:tr>
      <w:tr w:rsidR="00C66451" w:rsidRPr="005676F5" w14:paraId="676CC3B7" w14:textId="1F490F58" w:rsidTr="001C3F2A">
        <w:trPr>
          <w:trHeight w:val="227"/>
        </w:trPr>
        <w:tc>
          <w:tcPr>
            <w:tcW w:w="4029" w:type="dxa"/>
          </w:tcPr>
          <w:p w14:paraId="25D95485" w14:textId="524B6DF2" w:rsidR="00C66451" w:rsidRPr="005676F5" w:rsidRDefault="00C66451" w:rsidP="001C3F2A">
            <w:pPr>
              <w:jc w:val="center"/>
              <w:rPr>
                <w:b/>
              </w:rPr>
            </w:pPr>
            <w:r>
              <w:rPr>
                <w:b/>
              </w:rPr>
              <w:t>Usuario</w:t>
            </w:r>
          </w:p>
        </w:tc>
        <w:tc>
          <w:tcPr>
            <w:tcW w:w="3624" w:type="dxa"/>
          </w:tcPr>
          <w:p w14:paraId="50DE5CBD" w14:textId="037C479A" w:rsidR="00C66451" w:rsidRPr="005676F5" w:rsidRDefault="00C66451" w:rsidP="001C3F2A">
            <w:pPr>
              <w:jc w:val="center"/>
              <w:rPr>
                <w:b/>
              </w:rPr>
            </w:pPr>
            <w:r>
              <w:rPr>
                <w:b/>
              </w:rPr>
              <w:t>Persona que usara el sistema de automatización</w:t>
            </w:r>
          </w:p>
        </w:tc>
      </w:tr>
      <w:tr w:rsidR="00C66451" w:rsidRPr="005676F5" w14:paraId="354FDC66" w14:textId="4B0E4CEF" w:rsidTr="001C3F2A">
        <w:trPr>
          <w:trHeight w:val="227"/>
        </w:trPr>
        <w:tc>
          <w:tcPr>
            <w:tcW w:w="4029" w:type="dxa"/>
          </w:tcPr>
          <w:p w14:paraId="529D2D94" w14:textId="6588E056" w:rsidR="00C66451" w:rsidRPr="005676F5" w:rsidRDefault="00C66451" w:rsidP="001C3F2A">
            <w:pPr>
              <w:jc w:val="center"/>
              <w:rPr>
                <w:b/>
              </w:rPr>
            </w:pPr>
            <w:r>
              <w:rPr>
                <w:b/>
              </w:rPr>
              <w:t>S</w:t>
            </w:r>
            <w:r w:rsidR="00737142">
              <w:rPr>
                <w:b/>
              </w:rPr>
              <w:t>AA</w:t>
            </w:r>
            <w:r>
              <w:rPr>
                <w:b/>
              </w:rPr>
              <w:t>-l</w:t>
            </w:r>
          </w:p>
        </w:tc>
        <w:tc>
          <w:tcPr>
            <w:tcW w:w="3624" w:type="dxa"/>
          </w:tcPr>
          <w:p w14:paraId="7EAA4AA2" w14:textId="0BF68BD6" w:rsidR="00C66451" w:rsidRPr="005676F5" w:rsidRDefault="00C66451" w:rsidP="001C3F2A">
            <w:pPr>
              <w:jc w:val="center"/>
              <w:rPr>
                <w:b/>
              </w:rPr>
            </w:pPr>
            <w:r>
              <w:rPr>
                <w:b/>
              </w:rPr>
              <w:t xml:space="preserve">Sistema de </w:t>
            </w:r>
            <w:r w:rsidR="00E20CFD">
              <w:rPr>
                <w:b/>
              </w:rPr>
              <w:t>Automatización</w:t>
            </w:r>
            <w:r>
              <w:rPr>
                <w:b/>
              </w:rPr>
              <w:t xml:space="preserve"> de Procesos </w:t>
            </w:r>
            <w:r w:rsidR="00715199">
              <w:rPr>
                <w:b/>
              </w:rPr>
              <w:t>A</w:t>
            </w:r>
            <w:r>
              <w:rPr>
                <w:b/>
              </w:rPr>
              <w:t>dministrativos</w:t>
            </w:r>
          </w:p>
        </w:tc>
      </w:tr>
      <w:tr w:rsidR="00C66451" w:rsidRPr="005676F5" w14:paraId="15008225" w14:textId="3BA2E78A" w:rsidTr="001C3F2A">
        <w:trPr>
          <w:trHeight w:val="227"/>
        </w:trPr>
        <w:tc>
          <w:tcPr>
            <w:tcW w:w="4029" w:type="dxa"/>
          </w:tcPr>
          <w:p w14:paraId="53C712CA" w14:textId="46B19A4D" w:rsidR="00C66451" w:rsidRPr="005676F5" w:rsidRDefault="00E20CFD" w:rsidP="001C3F2A">
            <w:pPr>
              <w:jc w:val="center"/>
              <w:rPr>
                <w:b/>
              </w:rPr>
            </w:pPr>
            <w:r>
              <w:rPr>
                <w:b/>
              </w:rPr>
              <w:t>ERS</w:t>
            </w:r>
          </w:p>
        </w:tc>
        <w:tc>
          <w:tcPr>
            <w:tcW w:w="3624" w:type="dxa"/>
          </w:tcPr>
          <w:p w14:paraId="739965EE" w14:textId="696998F5" w:rsidR="00C66451" w:rsidRPr="005676F5" w:rsidRDefault="00E20CFD" w:rsidP="001C3F2A">
            <w:pPr>
              <w:jc w:val="center"/>
              <w:rPr>
                <w:b/>
              </w:rPr>
            </w:pPr>
            <w:r>
              <w:rPr>
                <w:b/>
              </w:rPr>
              <w:t>Especificación de Requerimientos Software</w:t>
            </w:r>
          </w:p>
        </w:tc>
      </w:tr>
      <w:tr w:rsidR="00E20CFD" w:rsidRPr="005676F5" w14:paraId="4CF8950D" w14:textId="77777777" w:rsidTr="001C3F2A">
        <w:trPr>
          <w:trHeight w:val="227"/>
        </w:trPr>
        <w:tc>
          <w:tcPr>
            <w:tcW w:w="4029" w:type="dxa"/>
          </w:tcPr>
          <w:p w14:paraId="46A2AE30" w14:textId="42C1B5EF" w:rsidR="00E20CFD" w:rsidRDefault="00E20CFD" w:rsidP="001C3F2A">
            <w:pPr>
              <w:jc w:val="center"/>
              <w:rPr>
                <w:b/>
              </w:rPr>
            </w:pPr>
            <w:r>
              <w:rPr>
                <w:b/>
              </w:rPr>
              <w:t>RF</w:t>
            </w:r>
          </w:p>
        </w:tc>
        <w:tc>
          <w:tcPr>
            <w:tcW w:w="3624" w:type="dxa"/>
          </w:tcPr>
          <w:p w14:paraId="6A013FC7" w14:textId="68DC11E7" w:rsidR="00E20CFD" w:rsidRDefault="00E20CFD" w:rsidP="001C3F2A">
            <w:pPr>
              <w:jc w:val="center"/>
              <w:rPr>
                <w:b/>
              </w:rPr>
            </w:pPr>
            <w:r>
              <w:rPr>
                <w:b/>
              </w:rPr>
              <w:t>Requerimiento Funcional</w:t>
            </w:r>
          </w:p>
        </w:tc>
      </w:tr>
      <w:tr w:rsidR="00E20CFD" w:rsidRPr="005676F5" w14:paraId="0D2ACBE1" w14:textId="77777777" w:rsidTr="001C3F2A">
        <w:trPr>
          <w:trHeight w:val="227"/>
        </w:trPr>
        <w:tc>
          <w:tcPr>
            <w:tcW w:w="4029" w:type="dxa"/>
          </w:tcPr>
          <w:p w14:paraId="2FF39C25" w14:textId="43C3093B" w:rsidR="00E20CFD" w:rsidRDefault="001C3F2A" w:rsidP="001C3F2A">
            <w:pPr>
              <w:jc w:val="center"/>
              <w:rPr>
                <w:b/>
              </w:rPr>
            </w:pPr>
            <w:r>
              <w:rPr>
                <w:b/>
              </w:rPr>
              <w:t>RNF</w:t>
            </w:r>
          </w:p>
        </w:tc>
        <w:tc>
          <w:tcPr>
            <w:tcW w:w="3624" w:type="dxa"/>
          </w:tcPr>
          <w:p w14:paraId="2FB9FCFA" w14:textId="3DAB30E6" w:rsidR="00E20CFD" w:rsidRDefault="001C3F2A" w:rsidP="001C3F2A">
            <w:pPr>
              <w:jc w:val="center"/>
              <w:rPr>
                <w:b/>
              </w:rPr>
            </w:pPr>
            <w:r>
              <w:rPr>
                <w:b/>
              </w:rPr>
              <w:t>Requerimiento No Funcional</w:t>
            </w:r>
          </w:p>
        </w:tc>
      </w:tr>
      <w:tr w:rsidR="001C3F2A" w:rsidRPr="005676F5" w14:paraId="28BB63F0" w14:textId="77777777" w:rsidTr="001C3F2A">
        <w:trPr>
          <w:trHeight w:val="227"/>
        </w:trPr>
        <w:tc>
          <w:tcPr>
            <w:tcW w:w="4029" w:type="dxa"/>
          </w:tcPr>
          <w:p w14:paraId="368D7765" w14:textId="08A6F1F2" w:rsidR="001C3F2A" w:rsidRDefault="001C3F2A" w:rsidP="00014C7E">
            <w:pPr>
              <w:jc w:val="center"/>
              <w:rPr>
                <w:b/>
              </w:rPr>
            </w:pPr>
            <w:r>
              <w:rPr>
                <w:b/>
              </w:rPr>
              <w:t>FTP</w:t>
            </w:r>
          </w:p>
        </w:tc>
        <w:tc>
          <w:tcPr>
            <w:tcW w:w="3624" w:type="dxa"/>
          </w:tcPr>
          <w:p w14:paraId="6C2A2ADD" w14:textId="008BDDF0" w:rsidR="001C3F2A" w:rsidRDefault="001C3F2A" w:rsidP="0013652A">
            <w:pPr>
              <w:rPr>
                <w:b/>
              </w:rPr>
            </w:pPr>
            <w:r>
              <w:rPr>
                <w:b/>
              </w:rPr>
              <w:t>Protocolo de Transferencia de Archivos</w:t>
            </w:r>
          </w:p>
        </w:tc>
      </w:tr>
    </w:tbl>
    <w:tbl>
      <w:tblPr>
        <w:tblStyle w:val="Tablaconcuadrcula"/>
        <w:tblW w:w="500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a de diseño de encabezado"/>
      </w:tblPr>
      <w:tblGrid>
        <w:gridCol w:w="11202"/>
      </w:tblGrid>
      <w:tr w:rsidR="00825C42" w:rsidRPr="005676F5" w14:paraId="058C3132" w14:textId="77777777" w:rsidTr="001C3F2A">
        <w:trPr>
          <w:trHeight w:val="720"/>
        </w:trPr>
        <w:tc>
          <w:tcPr>
            <w:tcW w:w="11202" w:type="dxa"/>
            <w:tcBorders>
              <w:bottom w:val="single" w:sz="18" w:space="0" w:color="FEDE00" w:themeColor="accent2"/>
            </w:tcBorders>
            <w:shd w:val="clear" w:color="auto" w:fill="auto"/>
            <w:vAlign w:val="bottom"/>
          </w:tcPr>
          <w:p w14:paraId="4F8D94A4" w14:textId="16AE9A0F" w:rsidR="00825C42" w:rsidRPr="00DD294E" w:rsidRDefault="00F03D45" w:rsidP="001960E4">
            <w:pPr>
              <w:pStyle w:val="Ttulo1"/>
              <w:outlineLvl w:val="0"/>
              <w:rPr>
                <w:sz w:val="36"/>
                <w:szCs w:val="36"/>
              </w:rPr>
            </w:pPr>
            <w:r w:rsidRPr="00DD294E">
              <w:rPr>
                <w:color w:val="11102F" w:themeColor="text2" w:themeShade="80"/>
                <w:sz w:val="36"/>
                <w:szCs w:val="36"/>
              </w:rPr>
              <w:t>referencias</w:t>
            </w:r>
          </w:p>
        </w:tc>
      </w:tr>
      <w:tr w:rsidR="00825C42" w:rsidRPr="005676F5" w14:paraId="5C651B36" w14:textId="77777777" w:rsidTr="001C3F2A">
        <w:trPr>
          <w:trHeight w:hRule="exact" w:val="216"/>
        </w:trPr>
        <w:tc>
          <w:tcPr>
            <w:tcW w:w="11202" w:type="dxa"/>
            <w:tcBorders>
              <w:top w:val="single" w:sz="18" w:space="0" w:color="FEDE00" w:themeColor="accent2"/>
            </w:tcBorders>
            <w:shd w:val="clear" w:color="auto" w:fill="auto"/>
            <w:vAlign w:val="center"/>
          </w:tcPr>
          <w:p w14:paraId="6E4807EE" w14:textId="77777777" w:rsidR="00825C42" w:rsidRPr="005676F5" w:rsidRDefault="00825C42" w:rsidP="00BE6ACF"/>
        </w:tc>
      </w:tr>
    </w:tbl>
    <w:tbl>
      <w:tblPr>
        <w:tblStyle w:val="Tabladeinformedeestado"/>
        <w:tblW w:w="3464" w:type="pct"/>
        <w:tblInd w:w="1723" w:type="dxa"/>
        <w:tblLayout w:type="fixed"/>
        <w:tblLook w:val="04A0" w:firstRow="1" w:lastRow="0" w:firstColumn="1" w:lastColumn="0" w:noHBand="0" w:noVBand="1"/>
        <w:tblDescription w:val="Tabla de diseño de encabezado"/>
      </w:tblPr>
      <w:tblGrid>
        <w:gridCol w:w="5165"/>
        <w:gridCol w:w="2585"/>
      </w:tblGrid>
      <w:tr w:rsidR="00F03D45" w:rsidRPr="005676F5" w14:paraId="249C2BA4" w14:textId="77777777" w:rsidTr="00014C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1"/>
        </w:trPr>
        <w:tc>
          <w:tcPr>
            <w:tcW w:w="5165" w:type="dxa"/>
          </w:tcPr>
          <w:p w14:paraId="2DD1DA3C" w14:textId="1889B1AF" w:rsidR="00F03D45" w:rsidRPr="005676F5" w:rsidRDefault="00F03D45" w:rsidP="001A58E9">
            <w:pPr>
              <w:pStyle w:val="Ttulo2"/>
              <w:outlineLvl w:val="1"/>
            </w:pPr>
            <w:r>
              <w:t>Titulo de Documento</w:t>
            </w:r>
          </w:p>
        </w:tc>
        <w:tc>
          <w:tcPr>
            <w:tcW w:w="2585" w:type="dxa"/>
          </w:tcPr>
          <w:p w14:paraId="66ADEDB0" w14:textId="7B20B6EA" w:rsidR="00F03D45" w:rsidRPr="005676F5" w:rsidRDefault="00F03D45" w:rsidP="001A58E9">
            <w:pPr>
              <w:pStyle w:val="Ttulo2"/>
              <w:outlineLvl w:val="1"/>
            </w:pPr>
            <w:r>
              <w:t>Referencia</w:t>
            </w:r>
          </w:p>
        </w:tc>
      </w:tr>
      <w:tr w:rsidR="00F03D45" w:rsidRPr="005676F5" w14:paraId="2B196F8D" w14:textId="77777777" w:rsidTr="00014C7E">
        <w:trPr>
          <w:trHeight w:val="381"/>
        </w:trPr>
        <w:tc>
          <w:tcPr>
            <w:tcW w:w="5165" w:type="dxa"/>
          </w:tcPr>
          <w:p w14:paraId="1642E828" w14:textId="714F88E3" w:rsidR="00F03D45" w:rsidRPr="005676F5" w:rsidRDefault="00F03D45" w:rsidP="0013652A">
            <w:pPr>
              <w:rPr>
                <w:b/>
              </w:rPr>
            </w:pPr>
            <w:r>
              <w:rPr>
                <w:b/>
              </w:rPr>
              <w:t>Standar</w:t>
            </w:r>
            <w:r w:rsidR="006A11C0">
              <w:rPr>
                <w:b/>
              </w:rPr>
              <w:t>d IEEE 830 - 1998</w:t>
            </w:r>
          </w:p>
        </w:tc>
        <w:tc>
          <w:tcPr>
            <w:tcW w:w="2585" w:type="dxa"/>
          </w:tcPr>
          <w:p w14:paraId="1FD0F524" w14:textId="6BF38D6B" w:rsidR="00F03D45" w:rsidRPr="005676F5" w:rsidRDefault="006A11C0" w:rsidP="0013652A">
            <w:pPr>
              <w:rPr>
                <w:b/>
              </w:rPr>
            </w:pPr>
            <w:r>
              <w:rPr>
                <w:b/>
              </w:rPr>
              <w:t>IEEE</w:t>
            </w:r>
          </w:p>
        </w:tc>
      </w:tr>
    </w:tbl>
    <w:tbl>
      <w:tblPr>
        <w:tblStyle w:val="Tablaconcuadrcula"/>
        <w:tblW w:w="500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a de diseño de encabezado"/>
      </w:tblPr>
      <w:tblGrid>
        <w:gridCol w:w="11202"/>
      </w:tblGrid>
      <w:tr w:rsidR="00825C42" w:rsidRPr="005676F5" w14:paraId="70D141DA" w14:textId="77777777" w:rsidTr="006A11C0">
        <w:trPr>
          <w:trHeight w:val="720"/>
        </w:trPr>
        <w:tc>
          <w:tcPr>
            <w:tcW w:w="11202" w:type="dxa"/>
            <w:tcBorders>
              <w:bottom w:val="single" w:sz="18" w:space="0" w:color="FEDE00" w:themeColor="accent2"/>
            </w:tcBorders>
            <w:shd w:val="clear" w:color="auto" w:fill="auto"/>
            <w:vAlign w:val="bottom"/>
          </w:tcPr>
          <w:p w14:paraId="5CDBCE6B" w14:textId="77777777" w:rsidR="006A11C0" w:rsidRDefault="006A11C0" w:rsidP="001960E4">
            <w:pPr>
              <w:pStyle w:val="Ttulo1"/>
              <w:outlineLvl w:val="0"/>
            </w:pPr>
          </w:p>
          <w:p w14:paraId="612558EC" w14:textId="59526D19" w:rsidR="00825C42" w:rsidRPr="00DD294E" w:rsidRDefault="00FC07B9" w:rsidP="001960E4">
            <w:pPr>
              <w:pStyle w:val="Ttulo1"/>
              <w:outlineLvl w:val="0"/>
              <w:rPr>
                <w:sz w:val="36"/>
                <w:szCs w:val="36"/>
              </w:rPr>
            </w:pPr>
            <w:r w:rsidRPr="00DD294E">
              <w:rPr>
                <w:color w:val="11102F" w:themeColor="text2" w:themeShade="80"/>
                <w:sz w:val="36"/>
                <w:szCs w:val="36"/>
              </w:rPr>
              <w:t>Resumen</w:t>
            </w:r>
          </w:p>
        </w:tc>
      </w:tr>
      <w:tr w:rsidR="00825C42" w:rsidRPr="005676F5" w14:paraId="52FC5BC3" w14:textId="77777777" w:rsidTr="006A11C0">
        <w:trPr>
          <w:trHeight w:hRule="exact" w:val="115"/>
        </w:trPr>
        <w:tc>
          <w:tcPr>
            <w:tcW w:w="11202" w:type="dxa"/>
            <w:tcBorders>
              <w:top w:val="single" w:sz="18" w:space="0" w:color="FEDE00" w:themeColor="accent2"/>
            </w:tcBorders>
            <w:shd w:val="clear" w:color="auto" w:fill="auto"/>
            <w:vAlign w:val="center"/>
          </w:tcPr>
          <w:p w14:paraId="26D84C85" w14:textId="77777777" w:rsidR="00825C42" w:rsidRPr="005676F5" w:rsidRDefault="00825C42" w:rsidP="00BE6ACF"/>
        </w:tc>
      </w:tr>
    </w:tbl>
    <w:p w14:paraId="365932B0" w14:textId="3AC822BD" w:rsidR="008E3A9C" w:rsidRDefault="008E3A9C"/>
    <w:p w14:paraId="2AE98766" w14:textId="7F8E4B2A" w:rsidR="00FC07B9" w:rsidRDefault="00FC07B9">
      <w:r>
        <w:t xml:space="preserve">Este documento consta de </w:t>
      </w:r>
      <w:r w:rsidR="00907EA4">
        <w:t xml:space="preserve">dos </w:t>
      </w:r>
      <w:r>
        <w:t xml:space="preserve">secciones. En la primera sección se realiza una introducción al mismo y se proporciona una </w:t>
      </w:r>
      <w:r w:rsidR="00AD1524">
        <w:t xml:space="preserve">visión general de las especificaciones </w:t>
      </w:r>
      <w:r w:rsidR="00AC4FB0">
        <w:t>de recursos</w:t>
      </w:r>
      <w:r w:rsidR="00AD1524">
        <w:t xml:space="preserve"> del sistema.</w:t>
      </w:r>
    </w:p>
    <w:p w14:paraId="7AF496FE" w14:textId="14518C28" w:rsidR="00AD1524" w:rsidRDefault="00AD1524"/>
    <w:p w14:paraId="46E41948" w14:textId="6A658B69" w:rsidR="00C25D8F" w:rsidRDefault="00C25D8F">
      <w:r>
        <w:t xml:space="preserve">La </w:t>
      </w:r>
      <w:r w:rsidR="00AC4FB0">
        <w:t>última</w:t>
      </w:r>
      <w:r>
        <w:t xml:space="preserve"> </w:t>
      </w:r>
      <w:r w:rsidR="009F0E31">
        <w:t>sección se detalla los requisitos que debe satisfacer el sistema</w:t>
      </w:r>
    </w:p>
    <w:p w14:paraId="54A233C7" w14:textId="6DA94410" w:rsidR="008D3FD3" w:rsidRDefault="008D3FD3"/>
    <w:tbl>
      <w:tblPr>
        <w:tblStyle w:val="Tablaconcuadrcula"/>
        <w:tblW w:w="5012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13"/>
      </w:tblGrid>
      <w:tr w:rsidR="008D3FD3" w:rsidRPr="008D3FD3" w14:paraId="32EB6085" w14:textId="77777777" w:rsidTr="00C85D72">
        <w:trPr>
          <w:trHeight w:val="720"/>
        </w:trPr>
        <w:tc>
          <w:tcPr>
            <w:tcW w:w="11202" w:type="dxa"/>
            <w:tcBorders>
              <w:bottom w:val="single" w:sz="18" w:space="0" w:color="FEDE00" w:themeColor="accent2"/>
            </w:tcBorders>
            <w:shd w:val="clear" w:color="auto" w:fill="auto"/>
            <w:vAlign w:val="bottom"/>
          </w:tcPr>
          <w:p w14:paraId="7AB5FE58" w14:textId="77777777" w:rsidR="008D3FD3" w:rsidRPr="008D3FD3" w:rsidRDefault="008D3FD3" w:rsidP="008D3FD3">
            <w:pPr>
              <w:spacing w:after="40"/>
              <w:rPr>
                <w:b/>
                <w:sz w:val="36"/>
                <w:szCs w:val="36"/>
              </w:rPr>
            </w:pPr>
            <w:r w:rsidRPr="008D3FD3">
              <w:rPr>
                <w:b/>
                <w:color w:val="11102F" w:themeColor="text2" w:themeShade="80"/>
                <w:sz w:val="36"/>
                <w:szCs w:val="36"/>
              </w:rPr>
              <w:t>DESCRIPCION GENERAL</w:t>
            </w:r>
          </w:p>
        </w:tc>
      </w:tr>
      <w:tr w:rsidR="008D3FD3" w:rsidRPr="008D3FD3" w14:paraId="304F06C3" w14:textId="77777777" w:rsidTr="00C85D72">
        <w:trPr>
          <w:trHeight w:hRule="exact" w:val="115"/>
        </w:trPr>
        <w:tc>
          <w:tcPr>
            <w:tcW w:w="11202" w:type="dxa"/>
            <w:tcBorders>
              <w:top w:val="single" w:sz="18" w:space="0" w:color="FEDE00" w:themeColor="accent2"/>
            </w:tcBorders>
            <w:shd w:val="clear" w:color="auto" w:fill="auto"/>
            <w:vAlign w:val="center"/>
          </w:tcPr>
          <w:p w14:paraId="0AE28D2F" w14:textId="77777777" w:rsidR="008D3FD3" w:rsidRPr="008D3FD3" w:rsidRDefault="008D3FD3" w:rsidP="008D3FD3">
            <w:pPr>
              <w:spacing w:after="40"/>
            </w:pPr>
          </w:p>
        </w:tc>
      </w:tr>
    </w:tbl>
    <w:p w14:paraId="11A513CD" w14:textId="0FD0F599" w:rsidR="008D3FD3" w:rsidRDefault="00907EA4">
      <w:r>
        <w:t xml:space="preserve">El sistema SAA-l será un producto diseñado </w:t>
      </w:r>
      <w:r w:rsidR="00DD3B8B">
        <w:t>para trabajar en entornos WEB, lo que permitirá su utilización de forma rápida y eficaz</w:t>
      </w:r>
      <w:r w:rsidR="00523CB6">
        <w:t>.</w:t>
      </w:r>
    </w:p>
    <w:p w14:paraId="51D2947F" w14:textId="1E7F44C8" w:rsidR="00DD294E" w:rsidRDefault="00DD294E"/>
    <w:p w14:paraId="137E696D" w14:textId="739F39FC" w:rsidR="00C3691D" w:rsidRDefault="00C3691D"/>
    <w:p w14:paraId="3E806C03" w14:textId="5FBC857B" w:rsidR="00C3691D" w:rsidRDefault="00C3691D"/>
    <w:p w14:paraId="5E59AA15" w14:textId="30DEBEC6" w:rsidR="00C3691D" w:rsidRDefault="00C3691D"/>
    <w:p w14:paraId="6C496EEB" w14:textId="58312807" w:rsidR="00C3691D" w:rsidRDefault="00C3691D"/>
    <w:p w14:paraId="70D97BB7" w14:textId="626C2040" w:rsidR="00C3691D" w:rsidRDefault="00C3691D"/>
    <w:p w14:paraId="691E325B" w14:textId="467EB79B" w:rsidR="00C3691D" w:rsidRDefault="00C3691D"/>
    <w:p w14:paraId="06569A64" w14:textId="436DA314" w:rsidR="00C3691D" w:rsidRDefault="00C3691D"/>
    <w:p w14:paraId="60160B4F" w14:textId="77777777" w:rsidR="00C3691D" w:rsidRDefault="00C3691D"/>
    <w:p w14:paraId="549324CD" w14:textId="2BF79EAC" w:rsidR="00DD294E" w:rsidRDefault="00DD294E"/>
    <w:p w14:paraId="558EE9ED" w14:textId="77777777" w:rsidR="00DD294E" w:rsidRDefault="00DD294E"/>
    <w:tbl>
      <w:tblPr>
        <w:tblStyle w:val="Tablaconcuadrcula"/>
        <w:tblpPr w:leftFromText="141" w:rightFromText="141" w:vertAnchor="text" w:horzAnchor="margin" w:tblpY="463"/>
        <w:tblW w:w="501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13"/>
      </w:tblGrid>
      <w:tr w:rsidR="0032208D" w:rsidRPr="00523CB6" w14:paraId="56AF5BE0" w14:textId="77777777" w:rsidTr="0032208D">
        <w:trPr>
          <w:trHeight w:val="720"/>
        </w:trPr>
        <w:tc>
          <w:tcPr>
            <w:tcW w:w="11213" w:type="dxa"/>
            <w:tcBorders>
              <w:bottom w:val="single" w:sz="18" w:space="0" w:color="FEDE00" w:themeColor="accent2"/>
            </w:tcBorders>
            <w:shd w:val="clear" w:color="auto" w:fill="auto"/>
            <w:vAlign w:val="bottom"/>
          </w:tcPr>
          <w:p w14:paraId="5692BED2" w14:textId="6572B70C" w:rsidR="0032208D" w:rsidRPr="00523CB6" w:rsidRDefault="0032208D" w:rsidP="0032208D">
            <w:pPr>
              <w:spacing w:after="40"/>
              <w:rPr>
                <w:b/>
                <w:sz w:val="36"/>
                <w:szCs w:val="36"/>
              </w:rPr>
            </w:pPr>
            <w:r w:rsidRPr="00DD294E">
              <w:rPr>
                <w:b/>
                <w:color w:val="11102F" w:themeColor="text2" w:themeShade="80"/>
                <w:sz w:val="36"/>
                <w:szCs w:val="36"/>
              </w:rPr>
              <w:lastRenderedPageBreak/>
              <w:t xml:space="preserve">Funcionalidad del </w:t>
            </w:r>
            <w:r w:rsidR="00C3691D">
              <w:rPr>
                <w:b/>
                <w:color w:val="11102F" w:themeColor="text2" w:themeShade="80"/>
                <w:sz w:val="36"/>
                <w:szCs w:val="36"/>
              </w:rPr>
              <w:t>Producto</w:t>
            </w:r>
          </w:p>
        </w:tc>
      </w:tr>
      <w:tr w:rsidR="0032208D" w:rsidRPr="00523CB6" w14:paraId="69FA9916" w14:textId="77777777" w:rsidTr="0032208D">
        <w:trPr>
          <w:trHeight w:hRule="exact" w:val="115"/>
        </w:trPr>
        <w:tc>
          <w:tcPr>
            <w:tcW w:w="11213" w:type="dxa"/>
            <w:tcBorders>
              <w:top w:val="single" w:sz="18" w:space="0" w:color="FEDE00" w:themeColor="accent2"/>
            </w:tcBorders>
            <w:shd w:val="clear" w:color="auto" w:fill="auto"/>
            <w:vAlign w:val="center"/>
          </w:tcPr>
          <w:p w14:paraId="20647532" w14:textId="77777777" w:rsidR="0032208D" w:rsidRDefault="0032208D" w:rsidP="0032208D">
            <w:pPr>
              <w:spacing w:after="40"/>
            </w:pPr>
          </w:p>
          <w:p w14:paraId="48F0CA51" w14:textId="77777777" w:rsidR="0032208D" w:rsidRDefault="0032208D" w:rsidP="0032208D">
            <w:pPr>
              <w:spacing w:after="40"/>
            </w:pPr>
          </w:p>
          <w:p w14:paraId="588E6662" w14:textId="77777777" w:rsidR="0032208D" w:rsidRPr="00523CB6" w:rsidRDefault="0032208D" w:rsidP="0032208D">
            <w:pPr>
              <w:spacing w:after="40"/>
            </w:pPr>
          </w:p>
        </w:tc>
      </w:tr>
    </w:tbl>
    <w:p w14:paraId="2357BFDF" w14:textId="77777777" w:rsidR="0032208D" w:rsidRDefault="0032208D"/>
    <w:p w14:paraId="5D4BD8F7" w14:textId="7D1C6389" w:rsidR="00523CB6" w:rsidRDefault="0032208D" w:rsidP="00D2495B">
      <w:pPr>
        <w:jc w:val="center"/>
      </w:pPr>
      <w:r>
        <w:rPr>
          <w:noProof/>
        </w:rPr>
        <w:drawing>
          <wp:inline distT="0" distB="0" distL="0" distR="0" wp14:anchorId="45236738" wp14:editId="50AEE762">
            <wp:extent cx="6440170" cy="3622524"/>
            <wp:effectExtent l="0" t="0" r="0" b="0"/>
            <wp:docPr id="4" name="Imagen 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45522" cy="362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D24B" w14:textId="1CB8B63F" w:rsidR="00D2495B" w:rsidRDefault="00702177" w:rsidP="00C3691D">
      <w:pPr>
        <w:jc w:val="center"/>
      </w:pPr>
      <w:r>
        <w:rPr>
          <w:noProof/>
        </w:rPr>
        <w:drawing>
          <wp:inline distT="0" distB="0" distL="0" distR="0" wp14:anchorId="1CE2ACB4" wp14:editId="27FAE70F">
            <wp:extent cx="5935980" cy="3338923"/>
            <wp:effectExtent l="0" t="0" r="7620" b="0"/>
            <wp:docPr id="5" name="Imagen 5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493" cy="3353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a de diseño de encabezado"/>
      </w:tblPr>
      <w:tblGrid>
        <w:gridCol w:w="11202"/>
      </w:tblGrid>
      <w:tr w:rsidR="00706805" w:rsidRPr="00706805" w14:paraId="5C8D4415" w14:textId="77777777" w:rsidTr="00A0017A">
        <w:trPr>
          <w:trHeight w:val="720"/>
        </w:trPr>
        <w:tc>
          <w:tcPr>
            <w:tcW w:w="11202" w:type="dxa"/>
            <w:tcBorders>
              <w:bottom w:val="single" w:sz="18" w:space="0" w:color="FEDE00" w:themeColor="accent2"/>
            </w:tcBorders>
            <w:shd w:val="clear" w:color="auto" w:fill="auto"/>
            <w:vAlign w:val="bottom"/>
          </w:tcPr>
          <w:p w14:paraId="5CF921A9" w14:textId="08126CC0" w:rsidR="00706805" w:rsidRPr="00706805" w:rsidRDefault="00A0017A" w:rsidP="00706805">
            <w:pPr>
              <w:spacing w:after="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 xml:space="preserve">Restricciones </w:t>
            </w:r>
          </w:p>
        </w:tc>
      </w:tr>
      <w:tr w:rsidR="00706805" w:rsidRPr="00706805" w14:paraId="0481B644" w14:textId="77777777" w:rsidTr="00A0017A">
        <w:trPr>
          <w:trHeight w:hRule="exact" w:val="216"/>
        </w:trPr>
        <w:tc>
          <w:tcPr>
            <w:tcW w:w="11202" w:type="dxa"/>
            <w:tcBorders>
              <w:top w:val="single" w:sz="18" w:space="0" w:color="FEDE00" w:themeColor="accent2"/>
            </w:tcBorders>
            <w:shd w:val="clear" w:color="auto" w:fill="auto"/>
            <w:vAlign w:val="center"/>
          </w:tcPr>
          <w:p w14:paraId="3279C4DA" w14:textId="77777777" w:rsidR="00706805" w:rsidRPr="00706805" w:rsidRDefault="00706805" w:rsidP="00706805">
            <w:pPr>
              <w:spacing w:after="40"/>
            </w:pPr>
          </w:p>
        </w:tc>
      </w:tr>
    </w:tbl>
    <w:p w14:paraId="7C44648C" w14:textId="4CCD042F" w:rsidR="00FD115F" w:rsidRDefault="004563A7" w:rsidP="004563A7">
      <w:pPr>
        <w:pStyle w:val="Prrafodelista"/>
        <w:numPr>
          <w:ilvl w:val="0"/>
          <w:numId w:val="6"/>
        </w:numPr>
      </w:pPr>
      <w:r>
        <w:t>Interfaz para ser usada con internet</w:t>
      </w:r>
    </w:p>
    <w:p w14:paraId="70266161" w14:textId="788E0B8B" w:rsidR="004563A7" w:rsidRDefault="004563A7" w:rsidP="004563A7">
      <w:pPr>
        <w:pStyle w:val="Prrafodelista"/>
        <w:numPr>
          <w:ilvl w:val="0"/>
          <w:numId w:val="6"/>
        </w:numPr>
      </w:pPr>
      <w:r>
        <w:t>Uso de dominio (x)</w:t>
      </w:r>
    </w:p>
    <w:p w14:paraId="7C5DBFB0" w14:textId="5F805BCD" w:rsidR="004563A7" w:rsidRDefault="004563A7" w:rsidP="004563A7">
      <w:pPr>
        <w:pStyle w:val="Prrafodelista"/>
        <w:numPr>
          <w:ilvl w:val="0"/>
          <w:numId w:val="6"/>
        </w:numPr>
      </w:pPr>
      <w:r>
        <w:t xml:space="preserve">Lenguajes </w:t>
      </w:r>
      <w:r w:rsidR="00F535DD">
        <w:t xml:space="preserve">y Tecnologías en </w:t>
      </w:r>
      <w:r w:rsidR="000D33CA">
        <w:t>uso:</w:t>
      </w:r>
      <w:r w:rsidR="00F535DD">
        <w:t xml:space="preserve"> HTML y CSS </w:t>
      </w:r>
    </w:p>
    <w:p w14:paraId="374254DF" w14:textId="2ABD8324" w:rsidR="00F535DD" w:rsidRDefault="00F535DD" w:rsidP="004563A7">
      <w:pPr>
        <w:pStyle w:val="Prrafodelista"/>
        <w:numPr>
          <w:ilvl w:val="0"/>
          <w:numId w:val="6"/>
        </w:numPr>
      </w:pPr>
      <w:r>
        <w:t xml:space="preserve">Los servidores deben ser capaces de atender consultas concurrentes </w:t>
      </w:r>
    </w:p>
    <w:p w14:paraId="435CC057" w14:textId="36088A69" w:rsidR="008A6D3E" w:rsidRDefault="008A6D3E" w:rsidP="004563A7">
      <w:pPr>
        <w:pStyle w:val="Prrafodelista"/>
        <w:numPr>
          <w:ilvl w:val="0"/>
          <w:numId w:val="6"/>
        </w:numPr>
      </w:pPr>
      <w:r>
        <w:t xml:space="preserve">El sistema se </w:t>
      </w:r>
      <w:r w:rsidR="000D33CA">
        <w:t>desarrollará</w:t>
      </w:r>
      <w:r>
        <w:t xml:space="preserve"> según un modelo cliente/servidor</w:t>
      </w:r>
    </w:p>
    <w:p w14:paraId="009909B0" w14:textId="45EA73FD" w:rsidR="008A6D3E" w:rsidRDefault="003D3ABC" w:rsidP="004563A7">
      <w:pPr>
        <w:pStyle w:val="Prrafodelista"/>
        <w:numPr>
          <w:ilvl w:val="0"/>
          <w:numId w:val="6"/>
        </w:numPr>
      </w:pPr>
      <w:r>
        <w:t xml:space="preserve">El sistema deberá tener un diseño e implementación sencilla, independiente de la plataforma o del lenguaje de </w:t>
      </w:r>
      <w:r w:rsidR="000D33CA">
        <w:t>programación</w:t>
      </w:r>
    </w:p>
    <w:p w14:paraId="4EEBD7CA" w14:textId="311993E9" w:rsidR="000D33CA" w:rsidRDefault="000D33CA" w:rsidP="000D33CA"/>
    <w:tbl>
      <w:tblPr>
        <w:tblStyle w:val="Tablaconcuadrcula"/>
        <w:tblW w:w="500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a de diseño de encabezado"/>
      </w:tblPr>
      <w:tblGrid>
        <w:gridCol w:w="11202"/>
      </w:tblGrid>
      <w:tr w:rsidR="000D33CA" w:rsidRPr="000D33CA" w14:paraId="2DDD78EF" w14:textId="77777777" w:rsidTr="00C85D72">
        <w:trPr>
          <w:trHeight w:val="720"/>
        </w:trPr>
        <w:tc>
          <w:tcPr>
            <w:tcW w:w="11202" w:type="dxa"/>
            <w:tcBorders>
              <w:bottom w:val="single" w:sz="18" w:space="0" w:color="FEDE00" w:themeColor="accent2"/>
            </w:tcBorders>
            <w:shd w:val="clear" w:color="auto" w:fill="auto"/>
            <w:vAlign w:val="bottom"/>
          </w:tcPr>
          <w:p w14:paraId="078C5675" w14:textId="31982EB3" w:rsidR="000D33CA" w:rsidRPr="000D33CA" w:rsidRDefault="000D33CA" w:rsidP="000D33CA">
            <w:pPr>
              <w:spacing w:after="4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Suposiciones </w:t>
            </w:r>
            <w:r w:rsidR="007F5EF5">
              <w:rPr>
                <w:b/>
                <w:sz w:val="28"/>
                <w:szCs w:val="28"/>
              </w:rPr>
              <w:t>y dependencias</w:t>
            </w:r>
          </w:p>
        </w:tc>
      </w:tr>
      <w:tr w:rsidR="000D33CA" w:rsidRPr="000D33CA" w14:paraId="3D32D77B" w14:textId="77777777" w:rsidTr="007F5EF5">
        <w:trPr>
          <w:trHeight w:hRule="exact" w:val="965"/>
        </w:trPr>
        <w:tc>
          <w:tcPr>
            <w:tcW w:w="11202" w:type="dxa"/>
            <w:tcBorders>
              <w:top w:val="single" w:sz="18" w:space="0" w:color="FEDE00" w:themeColor="accent2"/>
            </w:tcBorders>
            <w:shd w:val="clear" w:color="auto" w:fill="auto"/>
            <w:vAlign w:val="center"/>
          </w:tcPr>
          <w:p w14:paraId="247525AB" w14:textId="6C985782" w:rsidR="000D33CA" w:rsidRPr="000D33CA" w:rsidRDefault="007F5EF5" w:rsidP="007F5EF5">
            <w:pPr>
              <w:pStyle w:val="Prrafodelista"/>
              <w:numPr>
                <w:ilvl w:val="0"/>
                <w:numId w:val="7"/>
              </w:numPr>
            </w:pPr>
            <w:r>
              <w:t>Se asume que los requisitos aquí descritos son estables</w:t>
            </w:r>
          </w:p>
        </w:tc>
      </w:tr>
    </w:tbl>
    <w:p w14:paraId="4A7FBD15" w14:textId="237F1F61" w:rsidR="002F34DE" w:rsidRDefault="002F34DE" w:rsidP="000D33CA"/>
    <w:tbl>
      <w:tblPr>
        <w:tblStyle w:val="Tablaconcuadrcula"/>
        <w:tblW w:w="500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a de diseño de encabezado"/>
      </w:tblPr>
      <w:tblGrid>
        <w:gridCol w:w="11202"/>
      </w:tblGrid>
      <w:tr w:rsidR="006A5933" w:rsidRPr="006A5933" w14:paraId="200C1A23" w14:textId="77777777" w:rsidTr="00C85D72">
        <w:trPr>
          <w:trHeight w:val="720"/>
        </w:trPr>
        <w:tc>
          <w:tcPr>
            <w:tcW w:w="11202" w:type="dxa"/>
            <w:tcBorders>
              <w:bottom w:val="single" w:sz="18" w:space="0" w:color="FEDE00" w:themeColor="accent2"/>
            </w:tcBorders>
            <w:shd w:val="clear" w:color="auto" w:fill="auto"/>
            <w:vAlign w:val="bottom"/>
          </w:tcPr>
          <w:p w14:paraId="3B58E4C6" w14:textId="77777777" w:rsidR="006A5933" w:rsidRPr="006A5933" w:rsidRDefault="006A5933" w:rsidP="006A5933">
            <w:pPr>
              <w:spacing w:after="40"/>
              <w:rPr>
                <w:b/>
              </w:rPr>
            </w:pPr>
          </w:p>
          <w:p w14:paraId="5C4D6442" w14:textId="59E13E33" w:rsidR="006A5933" w:rsidRPr="006A5933" w:rsidRDefault="006A5933" w:rsidP="006A5933">
            <w:pPr>
              <w:spacing w:after="40"/>
              <w:rPr>
                <w:b/>
                <w:sz w:val="28"/>
                <w:szCs w:val="28"/>
              </w:rPr>
            </w:pPr>
            <w:r w:rsidRPr="006A5933">
              <w:rPr>
                <w:b/>
                <w:sz w:val="28"/>
                <w:szCs w:val="28"/>
              </w:rPr>
              <w:t xml:space="preserve">Requisitos Específicos </w:t>
            </w:r>
          </w:p>
        </w:tc>
      </w:tr>
      <w:tr w:rsidR="006A5933" w:rsidRPr="006A5933" w14:paraId="18ECC0D6" w14:textId="77777777" w:rsidTr="00C85D72">
        <w:trPr>
          <w:trHeight w:hRule="exact" w:val="115"/>
        </w:trPr>
        <w:tc>
          <w:tcPr>
            <w:tcW w:w="11202" w:type="dxa"/>
            <w:tcBorders>
              <w:top w:val="single" w:sz="18" w:space="0" w:color="FEDE00" w:themeColor="accent2"/>
            </w:tcBorders>
            <w:shd w:val="clear" w:color="auto" w:fill="auto"/>
            <w:vAlign w:val="center"/>
          </w:tcPr>
          <w:p w14:paraId="0B53623F" w14:textId="77777777" w:rsidR="006A5933" w:rsidRPr="006A5933" w:rsidRDefault="006A5933" w:rsidP="006A5933">
            <w:pPr>
              <w:spacing w:after="40"/>
            </w:pPr>
          </w:p>
        </w:tc>
      </w:tr>
    </w:tbl>
    <w:p w14:paraId="5EE39DFC" w14:textId="12D7EFDF" w:rsidR="006A5933" w:rsidRDefault="006A5933" w:rsidP="000D33CA">
      <w:r>
        <w:t xml:space="preserve">Requerimientos Funcionales </w:t>
      </w:r>
    </w:p>
    <w:p w14:paraId="2F660A63" w14:textId="78A94417" w:rsidR="006A5933" w:rsidRDefault="006A5933" w:rsidP="000D33CA"/>
    <w:p w14:paraId="10A6152D" w14:textId="3CD66E36" w:rsidR="006A5933" w:rsidRDefault="006A5933" w:rsidP="000D33CA"/>
    <w:p w14:paraId="094EF10D" w14:textId="348234A0" w:rsidR="006A5933" w:rsidRPr="006A5933" w:rsidRDefault="006A5933" w:rsidP="006A5933"/>
    <w:tbl>
      <w:tblPr>
        <w:tblStyle w:val="Tablaconcuadrcula"/>
        <w:tblpPr w:leftFromText="141" w:rightFromText="141" w:vertAnchor="page" w:horzAnchor="margin" w:tblpY="9373"/>
        <w:tblOverlap w:val="never"/>
        <w:tblW w:w="0" w:type="auto"/>
        <w:tblLook w:val="04A0" w:firstRow="1" w:lastRow="0" w:firstColumn="1" w:lastColumn="0" w:noHBand="0" w:noVBand="1"/>
      </w:tblPr>
      <w:tblGrid>
        <w:gridCol w:w="5043"/>
        <w:gridCol w:w="5043"/>
      </w:tblGrid>
      <w:tr w:rsidR="008F2A0D" w14:paraId="728918B1" w14:textId="77777777" w:rsidTr="008F2A0D">
        <w:trPr>
          <w:trHeight w:val="325"/>
        </w:trPr>
        <w:tc>
          <w:tcPr>
            <w:tcW w:w="5043" w:type="dxa"/>
          </w:tcPr>
          <w:p w14:paraId="3D8F5C23" w14:textId="77777777" w:rsidR="008F2A0D" w:rsidRDefault="008F2A0D" w:rsidP="008F2A0D">
            <w:r>
              <w:t>Identificación del Requerimiento</w:t>
            </w:r>
          </w:p>
        </w:tc>
        <w:tc>
          <w:tcPr>
            <w:tcW w:w="5043" w:type="dxa"/>
          </w:tcPr>
          <w:p w14:paraId="3FCE9078" w14:textId="77777777" w:rsidR="008F2A0D" w:rsidRDefault="008F2A0D" w:rsidP="008F2A0D">
            <w:r>
              <w:t>RF01</w:t>
            </w:r>
          </w:p>
        </w:tc>
      </w:tr>
      <w:tr w:rsidR="008F2A0D" w14:paraId="15E96C4D" w14:textId="77777777" w:rsidTr="008F2A0D">
        <w:trPr>
          <w:trHeight w:val="325"/>
        </w:trPr>
        <w:tc>
          <w:tcPr>
            <w:tcW w:w="5043" w:type="dxa"/>
          </w:tcPr>
          <w:p w14:paraId="10853AFC" w14:textId="77777777" w:rsidR="008F2A0D" w:rsidRDefault="008F2A0D" w:rsidP="008F2A0D">
            <w:r>
              <w:t>Nombre de Requerimiento</w:t>
            </w:r>
          </w:p>
        </w:tc>
        <w:tc>
          <w:tcPr>
            <w:tcW w:w="5043" w:type="dxa"/>
          </w:tcPr>
          <w:p w14:paraId="6234929D" w14:textId="77777777" w:rsidR="008F2A0D" w:rsidRDefault="008F2A0D" w:rsidP="008F2A0D">
            <w:r>
              <w:t>Autentificación de Usuario</w:t>
            </w:r>
          </w:p>
        </w:tc>
      </w:tr>
      <w:tr w:rsidR="008F2A0D" w14:paraId="748545D3" w14:textId="77777777" w:rsidTr="008F2A0D">
        <w:trPr>
          <w:trHeight w:val="325"/>
        </w:trPr>
        <w:tc>
          <w:tcPr>
            <w:tcW w:w="5043" w:type="dxa"/>
          </w:tcPr>
          <w:p w14:paraId="36EC8297" w14:textId="77777777" w:rsidR="008F2A0D" w:rsidRDefault="008F2A0D" w:rsidP="008F2A0D">
            <w:r>
              <w:t>Características:</w:t>
            </w:r>
          </w:p>
        </w:tc>
        <w:tc>
          <w:tcPr>
            <w:tcW w:w="5043" w:type="dxa"/>
          </w:tcPr>
          <w:p w14:paraId="2A5AB2AC" w14:textId="77777777" w:rsidR="008F2A0D" w:rsidRDefault="008F2A0D" w:rsidP="008F2A0D">
            <w:r>
              <w:t>Los usuarios deberán identificarse para acceder a cualquier parte del sistema de formularios</w:t>
            </w:r>
          </w:p>
        </w:tc>
      </w:tr>
      <w:tr w:rsidR="008F2A0D" w14:paraId="1F647ACD" w14:textId="77777777" w:rsidTr="008F2A0D">
        <w:trPr>
          <w:trHeight w:val="325"/>
        </w:trPr>
        <w:tc>
          <w:tcPr>
            <w:tcW w:w="5043" w:type="dxa"/>
          </w:tcPr>
          <w:p w14:paraId="37D4AB96" w14:textId="77777777" w:rsidR="008F2A0D" w:rsidRDefault="008F2A0D" w:rsidP="008F2A0D">
            <w:r>
              <w:t>Descripción del Requerimiento</w:t>
            </w:r>
          </w:p>
        </w:tc>
        <w:tc>
          <w:tcPr>
            <w:tcW w:w="5043" w:type="dxa"/>
          </w:tcPr>
          <w:p w14:paraId="74C75DC0" w14:textId="77777777" w:rsidR="008F2A0D" w:rsidRDefault="008F2A0D" w:rsidP="008F2A0D">
            <w:r>
              <w:t>El sistema podrá ser consultado por cualquier usuario dependiendo del módulo en el cual se encuentre su nivel de accesibilidad.</w:t>
            </w:r>
          </w:p>
        </w:tc>
      </w:tr>
      <w:tr w:rsidR="008F2A0D" w14:paraId="68267AD1" w14:textId="77777777" w:rsidTr="008F2A0D">
        <w:trPr>
          <w:trHeight w:val="325"/>
        </w:trPr>
        <w:tc>
          <w:tcPr>
            <w:tcW w:w="5043" w:type="dxa"/>
          </w:tcPr>
          <w:p w14:paraId="6CC7BB40" w14:textId="77777777" w:rsidR="008F2A0D" w:rsidRDefault="008F2A0D" w:rsidP="008F2A0D">
            <w:r>
              <w:t>Requerimientos NO Funcionales</w:t>
            </w:r>
          </w:p>
        </w:tc>
        <w:tc>
          <w:tcPr>
            <w:tcW w:w="5043" w:type="dxa"/>
          </w:tcPr>
          <w:p w14:paraId="4567699B" w14:textId="77777777" w:rsidR="008F2A0D" w:rsidRDefault="008F2A0D" w:rsidP="008F2A0D">
            <w:pPr>
              <w:pStyle w:val="Prrafodelista"/>
              <w:numPr>
                <w:ilvl w:val="0"/>
                <w:numId w:val="7"/>
              </w:numPr>
            </w:pPr>
            <w:r>
              <w:t>RNF01</w:t>
            </w:r>
          </w:p>
          <w:p w14:paraId="2B4B33C1" w14:textId="77777777" w:rsidR="008F2A0D" w:rsidRDefault="008F2A0D" w:rsidP="008F2A0D">
            <w:pPr>
              <w:pStyle w:val="Prrafodelista"/>
              <w:numPr>
                <w:ilvl w:val="0"/>
                <w:numId w:val="7"/>
              </w:numPr>
            </w:pPr>
            <w:r w:rsidRPr="006A5933">
              <w:t>RNF0</w:t>
            </w:r>
            <w:r>
              <w:t>2</w:t>
            </w:r>
          </w:p>
          <w:p w14:paraId="7F0D41C9" w14:textId="77777777" w:rsidR="008F2A0D" w:rsidRDefault="008F2A0D" w:rsidP="008F2A0D">
            <w:pPr>
              <w:pStyle w:val="Prrafodelista"/>
              <w:numPr>
                <w:ilvl w:val="0"/>
                <w:numId w:val="7"/>
              </w:numPr>
            </w:pPr>
            <w:r w:rsidRPr="006A5933">
              <w:t>RNF0</w:t>
            </w:r>
            <w:r>
              <w:t>5</w:t>
            </w:r>
          </w:p>
          <w:p w14:paraId="3AA1B195" w14:textId="77777777" w:rsidR="008F2A0D" w:rsidRDefault="008F2A0D" w:rsidP="008F2A0D">
            <w:pPr>
              <w:pStyle w:val="Prrafodelista"/>
            </w:pPr>
          </w:p>
        </w:tc>
      </w:tr>
    </w:tbl>
    <w:p w14:paraId="02299ABF" w14:textId="112242D8" w:rsidR="006A5933" w:rsidRPr="006A5933" w:rsidRDefault="006A5933" w:rsidP="006A5933"/>
    <w:p w14:paraId="6A6B0773" w14:textId="2709B35A" w:rsidR="006A5933" w:rsidRPr="006A5933" w:rsidRDefault="006A5933" w:rsidP="006A5933"/>
    <w:p w14:paraId="3A323EBD" w14:textId="349DB798" w:rsidR="006A5933" w:rsidRPr="006A5933" w:rsidRDefault="006A5933" w:rsidP="006A5933"/>
    <w:p w14:paraId="21992161" w14:textId="0AA253F1" w:rsidR="006A5933" w:rsidRPr="006A5933" w:rsidRDefault="006A5933" w:rsidP="006A5933"/>
    <w:p w14:paraId="107B05E4" w14:textId="5A9DBE4A" w:rsidR="006A5933" w:rsidRPr="006A5933" w:rsidRDefault="006A5933" w:rsidP="006A5933"/>
    <w:p w14:paraId="7099FB24" w14:textId="5E44813F" w:rsidR="006A5933" w:rsidRPr="006A5933" w:rsidRDefault="006A5933" w:rsidP="006A5933"/>
    <w:p w14:paraId="051F40C1" w14:textId="1B03F10D" w:rsidR="006A5933" w:rsidRPr="006A5933" w:rsidRDefault="006A5933" w:rsidP="006A5933"/>
    <w:p w14:paraId="01433766" w14:textId="0AB0F5F6" w:rsidR="006A5933" w:rsidRPr="006A5933" w:rsidRDefault="006A5933" w:rsidP="006A5933"/>
    <w:p w14:paraId="41D890CC" w14:textId="5F7F0376" w:rsidR="006A5933" w:rsidRDefault="006A5933" w:rsidP="006A5933"/>
    <w:p w14:paraId="26B4BDFB" w14:textId="7EE9002D" w:rsidR="00C3691D" w:rsidRDefault="00C3691D" w:rsidP="006A5933"/>
    <w:p w14:paraId="4BB8AED1" w14:textId="07175422" w:rsidR="00C3691D" w:rsidRDefault="00C3691D" w:rsidP="006A5933"/>
    <w:p w14:paraId="2503456A" w14:textId="098ABBAB" w:rsidR="00C3691D" w:rsidRDefault="00C3691D" w:rsidP="006A5933"/>
    <w:p w14:paraId="2A4E3F87" w14:textId="16E7DE8F" w:rsidR="00C3691D" w:rsidRDefault="00C3691D" w:rsidP="006A5933"/>
    <w:p w14:paraId="5851D67C" w14:textId="569E3846" w:rsidR="00C3691D" w:rsidRDefault="00C3691D" w:rsidP="006A5933"/>
    <w:p w14:paraId="0EE1BE7C" w14:textId="0555417D" w:rsidR="00C3691D" w:rsidRDefault="00C3691D" w:rsidP="006A5933"/>
    <w:p w14:paraId="32BE12DB" w14:textId="77777777" w:rsidR="00C3691D" w:rsidRPr="006A5933" w:rsidRDefault="00C3691D" w:rsidP="006A5933"/>
    <w:p w14:paraId="6E92F91B" w14:textId="176B8044" w:rsidR="006A5933" w:rsidRPr="006A5933" w:rsidRDefault="006A5933" w:rsidP="006A5933"/>
    <w:p w14:paraId="12246322" w14:textId="18FBCC32" w:rsidR="006A5933" w:rsidRPr="006A5933" w:rsidRDefault="006A5933" w:rsidP="006A5933"/>
    <w:tbl>
      <w:tblPr>
        <w:tblStyle w:val="Tablaconcuadrcula"/>
        <w:tblW w:w="500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a de diseño de encabezado"/>
      </w:tblPr>
      <w:tblGrid>
        <w:gridCol w:w="11202"/>
      </w:tblGrid>
      <w:tr w:rsidR="00C0661F" w:rsidRPr="00C0661F" w14:paraId="79C4C535" w14:textId="77777777" w:rsidTr="00C85D72">
        <w:trPr>
          <w:trHeight w:val="720"/>
        </w:trPr>
        <w:tc>
          <w:tcPr>
            <w:tcW w:w="11202" w:type="dxa"/>
            <w:tcBorders>
              <w:bottom w:val="single" w:sz="18" w:space="0" w:color="FEDE00" w:themeColor="accent2"/>
            </w:tcBorders>
            <w:shd w:val="clear" w:color="auto" w:fill="auto"/>
            <w:vAlign w:val="bottom"/>
          </w:tcPr>
          <w:p w14:paraId="23FC2897" w14:textId="77777777" w:rsidR="00C0661F" w:rsidRPr="00C0661F" w:rsidRDefault="00C0661F" w:rsidP="00C0661F">
            <w:pPr>
              <w:tabs>
                <w:tab w:val="left" w:pos="1344"/>
              </w:tabs>
              <w:spacing w:after="40"/>
              <w:rPr>
                <w:b/>
                <w:sz w:val="28"/>
                <w:szCs w:val="28"/>
              </w:rPr>
            </w:pPr>
          </w:p>
          <w:p w14:paraId="1BADE8B2" w14:textId="77777777" w:rsidR="00C0661F" w:rsidRPr="00C0661F" w:rsidRDefault="00C0661F" w:rsidP="00C0661F">
            <w:pPr>
              <w:tabs>
                <w:tab w:val="left" w:pos="1344"/>
              </w:tabs>
              <w:spacing w:after="40"/>
              <w:rPr>
                <w:b/>
              </w:rPr>
            </w:pPr>
            <w:r w:rsidRPr="00C0661F">
              <w:rPr>
                <w:b/>
                <w:sz w:val="28"/>
                <w:szCs w:val="28"/>
              </w:rPr>
              <w:t>Requisitos Específicos</w:t>
            </w:r>
            <w:r w:rsidRPr="00C0661F">
              <w:rPr>
                <w:b/>
              </w:rPr>
              <w:t xml:space="preserve"> </w:t>
            </w:r>
          </w:p>
        </w:tc>
      </w:tr>
      <w:tr w:rsidR="00C0661F" w:rsidRPr="00C0661F" w14:paraId="6AF3A2DD" w14:textId="77777777" w:rsidTr="00C85D72">
        <w:trPr>
          <w:trHeight w:hRule="exact" w:val="115"/>
        </w:trPr>
        <w:tc>
          <w:tcPr>
            <w:tcW w:w="11202" w:type="dxa"/>
            <w:tcBorders>
              <w:top w:val="single" w:sz="18" w:space="0" w:color="FEDE00" w:themeColor="accent2"/>
            </w:tcBorders>
            <w:shd w:val="clear" w:color="auto" w:fill="auto"/>
            <w:vAlign w:val="center"/>
          </w:tcPr>
          <w:p w14:paraId="0CCE8C93" w14:textId="77777777" w:rsidR="00C0661F" w:rsidRPr="00C0661F" w:rsidRDefault="00C0661F" w:rsidP="00C0661F">
            <w:pPr>
              <w:tabs>
                <w:tab w:val="left" w:pos="1344"/>
              </w:tabs>
              <w:spacing w:after="40"/>
            </w:pPr>
          </w:p>
        </w:tc>
      </w:tr>
    </w:tbl>
    <w:p w14:paraId="7B89AE92" w14:textId="1BFC9FE4" w:rsidR="006A5933" w:rsidRDefault="006A5933" w:rsidP="006A5933">
      <w:pPr>
        <w:tabs>
          <w:tab w:val="left" w:pos="1344"/>
        </w:tabs>
      </w:pPr>
    </w:p>
    <w:p w14:paraId="458EBE73" w14:textId="3E3B3100" w:rsidR="00C0661F" w:rsidRDefault="00C0661F" w:rsidP="006A5933">
      <w:pPr>
        <w:tabs>
          <w:tab w:val="left" w:pos="1344"/>
        </w:tabs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176"/>
      </w:tblGrid>
      <w:tr w:rsidR="00CF1C68" w14:paraId="2C25F678" w14:textId="77777777" w:rsidTr="00CF1C68">
        <w:tc>
          <w:tcPr>
            <w:tcW w:w="11176" w:type="dxa"/>
          </w:tcPr>
          <w:p w14:paraId="0E020D43" w14:textId="6EBFBF01" w:rsidR="00CF1C68" w:rsidRDefault="00CF1C68" w:rsidP="006A5933">
            <w:pPr>
              <w:tabs>
                <w:tab w:val="left" w:pos="1344"/>
              </w:tabs>
            </w:pPr>
            <w:r>
              <w:t>Prioridad del Requerimiento:</w:t>
            </w:r>
          </w:p>
          <w:p w14:paraId="1588620B" w14:textId="11C94F46" w:rsidR="00CF1C68" w:rsidRDefault="00CF1C68" w:rsidP="006A5933">
            <w:pPr>
              <w:tabs>
                <w:tab w:val="left" w:pos="1344"/>
              </w:tabs>
            </w:pPr>
            <w:r>
              <w:t>Alta</w:t>
            </w:r>
          </w:p>
        </w:tc>
      </w:tr>
    </w:tbl>
    <w:p w14:paraId="7FD3A3EA" w14:textId="1B121645" w:rsidR="00C0661F" w:rsidRDefault="00C0661F" w:rsidP="006A5933">
      <w:pPr>
        <w:tabs>
          <w:tab w:val="left" w:pos="1344"/>
        </w:tabs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24"/>
        <w:gridCol w:w="4595"/>
        <w:gridCol w:w="1257"/>
      </w:tblGrid>
      <w:tr w:rsidR="006F7F5B" w14:paraId="2F81210B" w14:textId="77777777" w:rsidTr="006F7F5B">
        <w:tc>
          <w:tcPr>
            <w:tcW w:w="5588" w:type="dxa"/>
          </w:tcPr>
          <w:p w14:paraId="7B96C986" w14:textId="7C6E31C5" w:rsidR="006F7F5B" w:rsidRDefault="00EB3D7F" w:rsidP="006A5933">
            <w:pPr>
              <w:tabs>
                <w:tab w:val="left" w:pos="1344"/>
              </w:tabs>
            </w:pPr>
            <w:r>
              <w:t>Identificación del requerimiento:</w:t>
            </w:r>
          </w:p>
        </w:tc>
        <w:tc>
          <w:tcPr>
            <w:tcW w:w="5588" w:type="dxa"/>
            <w:gridSpan w:val="2"/>
          </w:tcPr>
          <w:p w14:paraId="62BE098C" w14:textId="2F2509B8" w:rsidR="006F7F5B" w:rsidRDefault="00EB3D7F" w:rsidP="006A5933">
            <w:pPr>
              <w:tabs>
                <w:tab w:val="left" w:pos="1344"/>
              </w:tabs>
            </w:pPr>
            <w:r>
              <w:t>RF02</w:t>
            </w:r>
          </w:p>
        </w:tc>
      </w:tr>
      <w:tr w:rsidR="00EB3D7F" w14:paraId="758647F7" w14:textId="77777777" w:rsidTr="006F7F5B">
        <w:tc>
          <w:tcPr>
            <w:tcW w:w="5588" w:type="dxa"/>
          </w:tcPr>
          <w:p w14:paraId="07DD6D07" w14:textId="51210FF6" w:rsidR="00EB3D7F" w:rsidRDefault="00EB3D7F" w:rsidP="00EB3D7F">
            <w:pPr>
              <w:tabs>
                <w:tab w:val="left" w:pos="1344"/>
              </w:tabs>
            </w:pPr>
            <w:r>
              <w:t>Nombre de Requerimiento:</w:t>
            </w:r>
          </w:p>
        </w:tc>
        <w:tc>
          <w:tcPr>
            <w:tcW w:w="5588" w:type="dxa"/>
            <w:gridSpan w:val="2"/>
          </w:tcPr>
          <w:p w14:paraId="54AC6AB3" w14:textId="28F4DEA4" w:rsidR="00EB3D7F" w:rsidRDefault="00EB3D7F" w:rsidP="00EB3D7F">
            <w:pPr>
              <w:tabs>
                <w:tab w:val="left" w:pos="1344"/>
              </w:tabs>
            </w:pPr>
            <w:r>
              <w:t>Registrar Usuarios</w:t>
            </w:r>
          </w:p>
        </w:tc>
      </w:tr>
      <w:tr w:rsidR="00EB3D7F" w14:paraId="504369BC" w14:textId="77777777" w:rsidTr="006F7F5B">
        <w:tc>
          <w:tcPr>
            <w:tcW w:w="5588" w:type="dxa"/>
          </w:tcPr>
          <w:p w14:paraId="3B83C0FF" w14:textId="333DD5F1" w:rsidR="00EB3D7F" w:rsidRDefault="00EB3D7F" w:rsidP="00EB3D7F">
            <w:pPr>
              <w:tabs>
                <w:tab w:val="left" w:pos="1344"/>
              </w:tabs>
            </w:pPr>
            <w:r>
              <w:t>Características:</w:t>
            </w:r>
          </w:p>
        </w:tc>
        <w:tc>
          <w:tcPr>
            <w:tcW w:w="5588" w:type="dxa"/>
            <w:gridSpan w:val="2"/>
          </w:tcPr>
          <w:p w14:paraId="488FD0A0" w14:textId="7ED827A0" w:rsidR="00EB3D7F" w:rsidRDefault="00EB3D7F" w:rsidP="00EB3D7F">
            <w:pPr>
              <w:tabs>
                <w:tab w:val="left" w:pos="1344"/>
              </w:tabs>
            </w:pPr>
            <w:r>
              <w:t>Los usuarios deberán registrarse en el sistema para acceder a cualquier parte del sistema</w:t>
            </w:r>
          </w:p>
        </w:tc>
      </w:tr>
      <w:tr w:rsidR="00EB3D7F" w14:paraId="0420470B" w14:textId="77777777" w:rsidTr="006F7F5B">
        <w:tc>
          <w:tcPr>
            <w:tcW w:w="5588" w:type="dxa"/>
          </w:tcPr>
          <w:p w14:paraId="453C2272" w14:textId="2AB732B5" w:rsidR="00EB3D7F" w:rsidRDefault="00EB3D7F" w:rsidP="00EB3D7F">
            <w:pPr>
              <w:tabs>
                <w:tab w:val="left" w:pos="1344"/>
              </w:tabs>
            </w:pPr>
            <w:r>
              <w:t>Descripción del Requerimiento:</w:t>
            </w:r>
          </w:p>
        </w:tc>
        <w:tc>
          <w:tcPr>
            <w:tcW w:w="5588" w:type="dxa"/>
            <w:gridSpan w:val="2"/>
          </w:tcPr>
          <w:p w14:paraId="2F023E64" w14:textId="07BAA6EB" w:rsidR="00EB3D7F" w:rsidRDefault="00EB3D7F" w:rsidP="00EB3D7F">
            <w:pPr>
              <w:tabs>
                <w:tab w:val="left" w:pos="1344"/>
              </w:tabs>
            </w:pPr>
            <w:r>
              <w:t xml:space="preserve">El sistema permitirá al usuario (administrador o cliente) registrarse. El usuario debe </w:t>
            </w:r>
            <w:r w:rsidR="00621D37">
              <w:t xml:space="preserve">suministrar datos como: Nombre, Apellido, </w:t>
            </w:r>
            <w:r w:rsidR="002D1451">
              <w:t>e-mail</w:t>
            </w:r>
            <w:r w:rsidR="00621D37">
              <w:t xml:space="preserve">, No de Caso, No </w:t>
            </w:r>
            <w:r w:rsidR="002D1451">
              <w:t>dé</w:t>
            </w:r>
            <w:r w:rsidR="00621D37">
              <w:t xml:space="preserve"> </w:t>
            </w:r>
            <w:r w:rsidR="009D4206">
              <w:t xml:space="preserve">Cuenta de Pago, Usuario y </w:t>
            </w:r>
            <w:proofErr w:type="spellStart"/>
            <w:r w:rsidR="009D4206">
              <w:t>Password</w:t>
            </w:r>
            <w:proofErr w:type="spellEnd"/>
          </w:p>
        </w:tc>
      </w:tr>
      <w:tr w:rsidR="00EB3D7F" w14:paraId="0C314743" w14:textId="77777777" w:rsidTr="006F7F5B">
        <w:tc>
          <w:tcPr>
            <w:tcW w:w="5588" w:type="dxa"/>
          </w:tcPr>
          <w:p w14:paraId="655213C3" w14:textId="45F7D8B5" w:rsidR="00EB3D7F" w:rsidRDefault="00EB3D7F" w:rsidP="00EB3D7F">
            <w:pPr>
              <w:tabs>
                <w:tab w:val="left" w:pos="1344"/>
              </w:tabs>
            </w:pPr>
            <w:r w:rsidRPr="00EB3D7F">
              <w:t>Requerimientos NO Funcionales</w:t>
            </w:r>
            <w:r w:rsidR="009D4206">
              <w:t>:</w:t>
            </w:r>
          </w:p>
        </w:tc>
        <w:tc>
          <w:tcPr>
            <w:tcW w:w="5588" w:type="dxa"/>
            <w:gridSpan w:val="2"/>
          </w:tcPr>
          <w:p w14:paraId="767777D8" w14:textId="77777777" w:rsidR="009D4206" w:rsidRPr="009D4206" w:rsidRDefault="009D4206" w:rsidP="009D4206">
            <w:pPr>
              <w:numPr>
                <w:ilvl w:val="0"/>
                <w:numId w:val="7"/>
              </w:numPr>
              <w:tabs>
                <w:tab w:val="left" w:pos="1344"/>
              </w:tabs>
            </w:pPr>
            <w:r w:rsidRPr="009D4206">
              <w:t>RNF01</w:t>
            </w:r>
          </w:p>
          <w:p w14:paraId="603D9BB1" w14:textId="77777777" w:rsidR="009D4206" w:rsidRPr="009D4206" w:rsidRDefault="009D4206" w:rsidP="009D4206">
            <w:pPr>
              <w:numPr>
                <w:ilvl w:val="0"/>
                <w:numId w:val="7"/>
              </w:numPr>
              <w:tabs>
                <w:tab w:val="left" w:pos="1344"/>
              </w:tabs>
            </w:pPr>
            <w:r w:rsidRPr="009D4206">
              <w:t>RNF02</w:t>
            </w:r>
          </w:p>
          <w:p w14:paraId="715E33D8" w14:textId="77777777" w:rsidR="009D4206" w:rsidRDefault="009D4206" w:rsidP="009D4206">
            <w:pPr>
              <w:numPr>
                <w:ilvl w:val="0"/>
                <w:numId w:val="7"/>
              </w:numPr>
              <w:tabs>
                <w:tab w:val="left" w:pos="1344"/>
              </w:tabs>
            </w:pPr>
            <w:r w:rsidRPr="009D4206">
              <w:t>RNF05</w:t>
            </w:r>
          </w:p>
          <w:p w14:paraId="18CD0479" w14:textId="0AFEB9B1" w:rsidR="00EB3D7F" w:rsidRDefault="00EB3D7F" w:rsidP="009029AC">
            <w:pPr>
              <w:tabs>
                <w:tab w:val="left" w:pos="1344"/>
              </w:tabs>
              <w:ind w:left="720"/>
            </w:pPr>
          </w:p>
        </w:tc>
      </w:tr>
      <w:tr w:rsidR="009D4206" w14:paraId="39040D55" w14:textId="77777777" w:rsidTr="009D4206">
        <w:tc>
          <w:tcPr>
            <w:tcW w:w="10485" w:type="dxa"/>
            <w:gridSpan w:val="2"/>
          </w:tcPr>
          <w:p w14:paraId="2B62138E" w14:textId="4EFEBDE8" w:rsidR="009D4206" w:rsidRDefault="009D4206" w:rsidP="00EB3D7F">
            <w:pPr>
              <w:tabs>
                <w:tab w:val="left" w:pos="1344"/>
              </w:tabs>
            </w:pPr>
            <w:r>
              <w:t xml:space="preserve">Prioridad del Requerimiento  </w:t>
            </w:r>
          </w:p>
          <w:p w14:paraId="17973D09" w14:textId="7E5F4D94" w:rsidR="009D4206" w:rsidRPr="00EB3D7F" w:rsidRDefault="009D4206" w:rsidP="00EB3D7F">
            <w:pPr>
              <w:tabs>
                <w:tab w:val="left" w:pos="1344"/>
              </w:tabs>
            </w:pPr>
          </w:p>
        </w:tc>
        <w:tc>
          <w:tcPr>
            <w:tcW w:w="691" w:type="dxa"/>
          </w:tcPr>
          <w:p w14:paraId="200D4B07" w14:textId="10DC261B" w:rsidR="009D4206" w:rsidRPr="009D4206" w:rsidRDefault="009D4206" w:rsidP="009D4206">
            <w:pPr>
              <w:tabs>
                <w:tab w:val="left" w:pos="1344"/>
              </w:tabs>
              <w:ind w:left="720"/>
            </w:pPr>
            <w:r w:rsidRPr="009D4206">
              <w:t>Alta</w:t>
            </w:r>
          </w:p>
        </w:tc>
      </w:tr>
    </w:tbl>
    <w:p w14:paraId="1FED1EE0" w14:textId="30C6F742" w:rsidR="00CF1C68" w:rsidRDefault="00CF1C68" w:rsidP="006A5933">
      <w:pPr>
        <w:tabs>
          <w:tab w:val="left" w:pos="1344"/>
        </w:tabs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588"/>
        <w:gridCol w:w="4897"/>
        <w:gridCol w:w="691"/>
      </w:tblGrid>
      <w:tr w:rsidR="006724C2" w:rsidRPr="006724C2" w14:paraId="39DDA7D3" w14:textId="77777777" w:rsidTr="00C85D72">
        <w:tc>
          <w:tcPr>
            <w:tcW w:w="5588" w:type="dxa"/>
          </w:tcPr>
          <w:p w14:paraId="239B1287" w14:textId="77777777" w:rsidR="006724C2" w:rsidRPr="006724C2" w:rsidRDefault="006724C2" w:rsidP="006724C2">
            <w:pPr>
              <w:tabs>
                <w:tab w:val="left" w:pos="1344"/>
              </w:tabs>
              <w:spacing w:after="40"/>
            </w:pPr>
            <w:r w:rsidRPr="006724C2">
              <w:t>Identificación del requerimiento:</w:t>
            </w:r>
          </w:p>
        </w:tc>
        <w:tc>
          <w:tcPr>
            <w:tcW w:w="5588" w:type="dxa"/>
            <w:gridSpan w:val="2"/>
          </w:tcPr>
          <w:p w14:paraId="0F2281E3" w14:textId="73436CCA" w:rsidR="006724C2" w:rsidRPr="006724C2" w:rsidRDefault="006724C2" w:rsidP="006724C2">
            <w:pPr>
              <w:tabs>
                <w:tab w:val="left" w:pos="1344"/>
              </w:tabs>
              <w:spacing w:after="40"/>
            </w:pPr>
            <w:r w:rsidRPr="006724C2">
              <w:t>RF0</w:t>
            </w:r>
            <w:r>
              <w:t>3</w:t>
            </w:r>
          </w:p>
        </w:tc>
      </w:tr>
      <w:tr w:rsidR="006724C2" w:rsidRPr="006724C2" w14:paraId="619F5F67" w14:textId="77777777" w:rsidTr="00C85D72">
        <w:tc>
          <w:tcPr>
            <w:tcW w:w="5588" w:type="dxa"/>
          </w:tcPr>
          <w:p w14:paraId="077C12A3" w14:textId="77777777" w:rsidR="006724C2" w:rsidRPr="006724C2" w:rsidRDefault="006724C2" w:rsidP="006724C2">
            <w:pPr>
              <w:tabs>
                <w:tab w:val="left" w:pos="1344"/>
              </w:tabs>
              <w:spacing w:after="40"/>
            </w:pPr>
            <w:r w:rsidRPr="006724C2">
              <w:t>Nombre de Requerimiento:</w:t>
            </w:r>
          </w:p>
        </w:tc>
        <w:tc>
          <w:tcPr>
            <w:tcW w:w="5588" w:type="dxa"/>
            <w:gridSpan w:val="2"/>
          </w:tcPr>
          <w:p w14:paraId="3DE3A78B" w14:textId="5376AB75" w:rsidR="006724C2" w:rsidRPr="006724C2" w:rsidRDefault="006724C2" w:rsidP="006724C2">
            <w:pPr>
              <w:tabs>
                <w:tab w:val="left" w:pos="1344"/>
              </w:tabs>
              <w:spacing w:after="40"/>
            </w:pPr>
            <w:r>
              <w:t xml:space="preserve">Consultar </w:t>
            </w:r>
            <w:r w:rsidR="002D1451">
              <w:t>Información</w:t>
            </w:r>
          </w:p>
        </w:tc>
      </w:tr>
      <w:tr w:rsidR="006724C2" w:rsidRPr="006724C2" w14:paraId="711C8AB4" w14:textId="77777777" w:rsidTr="00C85D72">
        <w:tc>
          <w:tcPr>
            <w:tcW w:w="5588" w:type="dxa"/>
          </w:tcPr>
          <w:p w14:paraId="3A1BDF70" w14:textId="77777777" w:rsidR="006724C2" w:rsidRPr="006724C2" w:rsidRDefault="006724C2" w:rsidP="006724C2">
            <w:pPr>
              <w:tabs>
                <w:tab w:val="left" w:pos="1344"/>
              </w:tabs>
              <w:spacing w:after="40"/>
            </w:pPr>
            <w:r w:rsidRPr="006724C2">
              <w:t>Características:</w:t>
            </w:r>
          </w:p>
        </w:tc>
        <w:tc>
          <w:tcPr>
            <w:tcW w:w="5588" w:type="dxa"/>
            <w:gridSpan w:val="2"/>
          </w:tcPr>
          <w:p w14:paraId="5A57B08A" w14:textId="00F42FC1" w:rsidR="006724C2" w:rsidRPr="006724C2" w:rsidRDefault="006724C2" w:rsidP="006724C2">
            <w:pPr>
              <w:tabs>
                <w:tab w:val="left" w:pos="1344"/>
              </w:tabs>
              <w:spacing w:after="40"/>
            </w:pPr>
            <w:r>
              <w:t>El sistema ofrecerá al usuario la información general acerca de</w:t>
            </w:r>
            <w:r w:rsidR="00EF3568">
              <w:t>l expediente, actualizaciones y del pago efectuado</w:t>
            </w:r>
          </w:p>
        </w:tc>
      </w:tr>
      <w:tr w:rsidR="006724C2" w:rsidRPr="006724C2" w14:paraId="10376E3C" w14:textId="77777777" w:rsidTr="00C85D72">
        <w:tc>
          <w:tcPr>
            <w:tcW w:w="5588" w:type="dxa"/>
          </w:tcPr>
          <w:p w14:paraId="6F01FCCB" w14:textId="77777777" w:rsidR="006724C2" w:rsidRPr="006724C2" w:rsidRDefault="006724C2" w:rsidP="006724C2">
            <w:pPr>
              <w:tabs>
                <w:tab w:val="left" w:pos="1344"/>
              </w:tabs>
              <w:spacing w:after="40"/>
            </w:pPr>
            <w:r w:rsidRPr="006724C2">
              <w:t>Descripción del Requerimiento:</w:t>
            </w:r>
          </w:p>
        </w:tc>
        <w:tc>
          <w:tcPr>
            <w:tcW w:w="5588" w:type="dxa"/>
            <w:gridSpan w:val="2"/>
          </w:tcPr>
          <w:p w14:paraId="3A4BFD0B" w14:textId="4A696B47" w:rsidR="006724C2" w:rsidRPr="006724C2" w:rsidRDefault="007E29BD" w:rsidP="006724C2">
            <w:pPr>
              <w:tabs>
                <w:tab w:val="left" w:pos="1344"/>
              </w:tabs>
              <w:spacing w:after="40"/>
            </w:pPr>
            <w:r>
              <w:t xml:space="preserve">Muestra información general sobre el expediente, sus actualizaciones, duración y </w:t>
            </w:r>
            <w:r w:rsidR="0043235E">
              <w:t>fechas de las actualizaciones.</w:t>
            </w:r>
          </w:p>
        </w:tc>
      </w:tr>
      <w:tr w:rsidR="006724C2" w:rsidRPr="006724C2" w14:paraId="636E3043" w14:textId="77777777" w:rsidTr="00C85D72">
        <w:tc>
          <w:tcPr>
            <w:tcW w:w="5588" w:type="dxa"/>
          </w:tcPr>
          <w:p w14:paraId="398CA21A" w14:textId="77777777" w:rsidR="006724C2" w:rsidRPr="006724C2" w:rsidRDefault="006724C2" w:rsidP="006724C2">
            <w:pPr>
              <w:tabs>
                <w:tab w:val="left" w:pos="1344"/>
              </w:tabs>
              <w:spacing w:after="40"/>
            </w:pPr>
            <w:r w:rsidRPr="006724C2">
              <w:t>Requerimientos NO Funcionales:</w:t>
            </w:r>
          </w:p>
        </w:tc>
        <w:tc>
          <w:tcPr>
            <w:tcW w:w="5588" w:type="dxa"/>
            <w:gridSpan w:val="2"/>
          </w:tcPr>
          <w:p w14:paraId="6333A306" w14:textId="77777777" w:rsidR="006724C2" w:rsidRPr="006724C2" w:rsidRDefault="006724C2" w:rsidP="006724C2">
            <w:pPr>
              <w:numPr>
                <w:ilvl w:val="0"/>
                <w:numId w:val="7"/>
              </w:numPr>
              <w:tabs>
                <w:tab w:val="left" w:pos="1344"/>
              </w:tabs>
              <w:spacing w:after="40"/>
            </w:pPr>
            <w:r w:rsidRPr="006724C2">
              <w:t>RNF01</w:t>
            </w:r>
          </w:p>
          <w:p w14:paraId="4F020661" w14:textId="77777777" w:rsidR="006724C2" w:rsidRPr="006724C2" w:rsidRDefault="006724C2" w:rsidP="006724C2">
            <w:pPr>
              <w:numPr>
                <w:ilvl w:val="0"/>
                <w:numId w:val="7"/>
              </w:numPr>
              <w:tabs>
                <w:tab w:val="left" w:pos="1344"/>
              </w:tabs>
              <w:spacing w:after="40"/>
            </w:pPr>
            <w:r w:rsidRPr="006724C2">
              <w:t>RNF02</w:t>
            </w:r>
          </w:p>
          <w:p w14:paraId="05DBFC64" w14:textId="10FCDFC9" w:rsidR="006724C2" w:rsidRPr="006724C2" w:rsidRDefault="006724C2" w:rsidP="0043235E">
            <w:pPr>
              <w:tabs>
                <w:tab w:val="left" w:pos="1344"/>
              </w:tabs>
              <w:spacing w:after="40"/>
              <w:ind w:left="720"/>
            </w:pPr>
          </w:p>
        </w:tc>
      </w:tr>
      <w:tr w:rsidR="006724C2" w:rsidRPr="006724C2" w14:paraId="5B61750D" w14:textId="77777777" w:rsidTr="00C85D72">
        <w:tc>
          <w:tcPr>
            <w:tcW w:w="10485" w:type="dxa"/>
            <w:gridSpan w:val="2"/>
          </w:tcPr>
          <w:p w14:paraId="153E736D" w14:textId="77777777" w:rsidR="006724C2" w:rsidRPr="006724C2" w:rsidRDefault="006724C2" w:rsidP="006724C2">
            <w:pPr>
              <w:tabs>
                <w:tab w:val="left" w:pos="1344"/>
              </w:tabs>
              <w:spacing w:after="40"/>
            </w:pPr>
            <w:r w:rsidRPr="006724C2">
              <w:t xml:space="preserve">Prioridad del Requerimiento  </w:t>
            </w:r>
          </w:p>
          <w:p w14:paraId="17DEE475" w14:textId="77777777" w:rsidR="006724C2" w:rsidRPr="006724C2" w:rsidRDefault="006724C2" w:rsidP="006724C2">
            <w:pPr>
              <w:tabs>
                <w:tab w:val="left" w:pos="1344"/>
              </w:tabs>
              <w:spacing w:after="40"/>
            </w:pPr>
          </w:p>
        </w:tc>
        <w:tc>
          <w:tcPr>
            <w:tcW w:w="691" w:type="dxa"/>
          </w:tcPr>
          <w:p w14:paraId="5CEF1765" w14:textId="77777777" w:rsidR="006724C2" w:rsidRPr="006724C2" w:rsidRDefault="006724C2" w:rsidP="006724C2">
            <w:pPr>
              <w:tabs>
                <w:tab w:val="left" w:pos="1344"/>
              </w:tabs>
              <w:spacing w:after="40"/>
            </w:pPr>
            <w:r w:rsidRPr="006724C2">
              <w:t>Alta</w:t>
            </w:r>
          </w:p>
        </w:tc>
      </w:tr>
    </w:tbl>
    <w:p w14:paraId="5C08797D" w14:textId="5021D9EB" w:rsidR="006724C2" w:rsidRDefault="006724C2" w:rsidP="006A5933">
      <w:pPr>
        <w:tabs>
          <w:tab w:val="left" w:pos="1344"/>
        </w:tabs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588"/>
        <w:gridCol w:w="4897"/>
        <w:gridCol w:w="691"/>
      </w:tblGrid>
      <w:tr w:rsidR="0043235E" w:rsidRPr="0043235E" w14:paraId="07D337C1" w14:textId="77777777" w:rsidTr="00C85D72">
        <w:tc>
          <w:tcPr>
            <w:tcW w:w="5588" w:type="dxa"/>
          </w:tcPr>
          <w:p w14:paraId="2BCF8C75" w14:textId="77777777" w:rsidR="0043235E" w:rsidRPr="0043235E" w:rsidRDefault="0043235E" w:rsidP="0043235E">
            <w:pPr>
              <w:tabs>
                <w:tab w:val="left" w:pos="1344"/>
              </w:tabs>
              <w:spacing w:after="40"/>
            </w:pPr>
            <w:r w:rsidRPr="0043235E">
              <w:t>Identificación del requerimiento:</w:t>
            </w:r>
          </w:p>
        </w:tc>
        <w:tc>
          <w:tcPr>
            <w:tcW w:w="5588" w:type="dxa"/>
            <w:gridSpan w:val="2"/>
          </w:tcPr>
          <w:p w14:paraId="544C2278" w14:textId="796FFE4B" w:rsidR="0043235E" w:rsidRPr="0043235E" w:rsidRDefault="0043235E" w:rsidP="0043235E">
            <w:pPr>
              <w:tabs>
                <w:tab w:val="left" w:pos="1344"/>
              </w:tabs>
              <w:spacing w:after="40"/>
            </w:pPr>
            <w:r w:rsidRPr="0043235E">
              <w:t>RF0</w:t>
            </w:r>
            <w:r>
              <w:t>4</w:t>
            </w:r>
          </w:p>
        </w:tc>
      </w:tr>
      <w:tr w:rsidR="0043235E" w:rsidRPr="0043235E" w14:paraId="34EFA747" w14:textId="77777777" w:rsidTr="00C85D72">
        <w:tc>
          <w:tcPr>
            <w:tcW w:w="5588" w:type="dxa"/>
          </w:tcPr>
          <w:p w14:paraId="4D0E98A4" w14:textId="77777777" w:rsidR="0043235E" w:rsidRPr="0043235E" w:rsidRDefault="0043235E" w:rsidP="0043235E">
            <w:pPr>
              <w:tabs>
                <w:tab w:val="left" w:pos="1344"/>
              </w:tabs>
              <w:spacing w:after="40"/>
            </w:pPr>
            <w:r w:rsidRPr="0043235E">
              <w:t>Nombre de Requerimiento:</w:t>
            </w:r>
          </w:p>
        </w:tc>
        <w:tc>
          <w:tcPr>
            <w:tcW w:w="5588" w:type="dxa"/>
            <w:gridSpan w:val="2"/>
          </w:tcPr>
          <w:p w14:paraId="4402A7E4" w14:textId="7CD56D43" w:rsidR="0043235E" w:rsidRPr="0043235E" w:rsidRDefault="00393A06" w:rsidP="0043235E">
            <w:pPr>
              <w:tabs>
                <w:tab w:val="left" w:pos="1344"/>
              </w:tabs>
              <w:spacing w:after="40"/>
            </w:pPr>
            <w:r>
              <w:t>Gestionar Documento Legal</w:t>
            </w:r>
          </w:p>
        </w:tc>
      </w:tr>
      <w:tr w:rsidR="0043235E" w:rsidRPr="0043235E" w14:paraId="7CA72B3A" w14:textId="77777777" w:rsidTr="00C85D72">
        <w:tc>
          <w:tcPr>
            <w:tcW w:w="5588" w:type="dxa"/>
          </w:tcPr>
          <w:p w14:paraId="68F11346" w14:textId="77777777" w:rsidR="0043235E" w:rsidRPr="0043235E" w:rsidRDefault="0043235E" w:rsidP="0043235E">
            <w:pPr>
              <w:tabs>
                <w:tab w:val="left" w:pos="1344"/>
              </w:tabs>
              <w:spacing w:after="40"/>
            </w:pPr>
            <w:r w:rsidRPr="0043235E">
              <w:t>Características:</w:t>
            </w:r>
          </w:p>
        </w:tc>
        <w:tc>
          <w:tcPr>
            <w:tcW w:w="5588" w:type="dxa"/>
            <w:gridSpan w:val="2"/>
          </w:tcPr>
          <w:p w14:paraId="037D6563" w14:textId="4A67DE02" w:rsidR="0043235E" w:rsidRPr="0043235E" w:rsidRDefault="00E7346E" w:rsidP="0043235E">
            <w:pPr>
              <w:tabs>
                <w:tab w:val="left" w:pos="1344"/>
              </w:tabs>
              <w:spacing w:after="40"/>
            </w:pPr>
            <w:r>
              <w:t xml:space="preserve">El sistema ofrecerá al administrador </w:t>
            </w:r>
            <w:r w:rsidR="00C21A79">
              <w:t>la información del documento legal en formato WORD</w:t>
            </w:r>
          </w:p>
        </w:tc>
      </w:tr>
      <w:tr w:rsidR="0043235E" w:rsidRPr="0043235E" w14:paraId="44BBEE84" w14:textId="77777777" w:rsidTr="00C85D72">
        <w:tc>
          <w:tcPr>
            <w:tcW w:w="5588" w:type="dxa"/>
          </w:tcPr>
          <w:p w14:paraId="34324CFA" w14:textId="77777777" w:rsidR="0043235E" w:rsidRPr="0043235E" w:rsidRDefault="0043235E" w:rsidP="0043235E">
            <w:pPr>
              <w:tabs>
                <w:tab w:val="left" w:pos="1344"/>
              </w:tabs>
              <w:spacing w:after="40"/>
            </w:pPr>
            <w:r w:rsidRPr="0043235E">
              <w:t>Descripción del Requerimiento:</w:t>
            </w:r>
          </w:p>
        </w:tc>
        <w:tc>
          <w:tcPr>
            <w:tcW w:w="5588" w:type="dxa"/>
            <w:gridSpan w:val="2"/>
          </w:tcPr>
          <w:p w14:paraId="08BFE4DF" w14:textId="156FC515" w:rsidR="0043235E" w:rsidRPr="0043235E" w:rsidRDefault="0043235E" w:rsidP="0043235E">
            <w:pPr>
              <w:tabs>
                <w:tab w:val="left" w:pos="1344"/>
              </w:tabs>
              <w:spacing w:after="40"/>
            </w:pPr>
            <w:r w:rsidRPr="0043235E">
              <w:t>El sistema permitirá al usuario administrador</w:t>
            </w:r>
            <w:r w:rsidR="00956D84">
              <w:t xml:space="preserve">, consultar el documento legal </w:t>
            </w:r>
            <w:r w:rsidR="00873553">
              <w:t>en formato WORD</w:t>
            </w:r>
            <w:r w:rsidR="00A4582F">
              <w:t xml:space="preserve"> y subir actualizaciones</w:t>
            </w:r>
          </w:p>
        </w:tc>
      </w:tr>
      <w:tr w:rsidR="0043235E" w:rsidRPr="0043235E" w14:paraId="32D87E44" w14:textId="77777777" w:rsidTr="00C85D72">
        <w:tc>
          <w:tcPr>
            <w:tcW w:w="5588" w:type="dxa"/>
          </w:tcPr>
          <w:p w14:paraId="78BA1DEF" w14:textId="77777777" w:rsidR="0043235E" w:rsidRPr="0043235E" w:rsidRDefault="0043235E" w:rsidP="0043235E">
            <w:pPr>
              <w:tabs>
                <w:tab w:val="left" w:pos="1344"/>
              </w:tabs>
              <w:spacing w:after="40"/>
            </w:pPr>
            <w:r w:rsidRPr="0043235E">
              <w:t>Requerimientos NO Funcionales:</w:t>
            </w:r>
          </w:p>
        </w:tc>
        <w:tc>
          <w:tcPr>
            <w:tcW w:w="5588" w:type="dxa"/>
            <w:gridSpan w:val="2"/>
          </w:tcPr>
          <w:p w14:paraId="171B4DD1" w14:textId="77777777" w:rsidR="0043235E" w:rsidRPr="0043235E" w:rsidRDefault="0043235E" w:rsidP="0043235E">
            <w:pPr>
              <w:numPr>
                <w:ilvl w:val="0"/>
                <w:numId w:val="7"/>
              </w:numPr>
              <w:tabs>
                <w:tab w:val="left" w:pos="1344"/>
              </w:tabs>
              <w:spacing w:after="40"/>
            </w:pPr>
            <w:r w:rsidRPr="0043235E">
              <w:t>RNF01</w:t>
            </w:r>
          </w:p>
          <w:p w14:paraId="0D85054C" w14:textId="77777777" w:rsidR="0043235E" w:rsidRPr="0043235E" w:rsidRDefault="0043235E" w:rsidP="0043235E">
            <w:pPr>
              <w:numPr>
                <w:ilvl w:val="0"/>
                <w:numId w:val="7"/>
              </w:numPr>
              <w:tabs>
                <w:tab w:val="left" w:pos="1344"/>
              </w:tabs>
              <w:spacing w:after="40"/>
            </w:pPr>
            <w:r w:rsidRPr="0043235E">
              <w:t>RNF02</w:t>
            </w:r>
          </w:p>
          <w:p w14:paraId="163964B0" w14:textId="26858D23" w:rsidR="0043235E" w:rsidRPr="0043235E" w:rsidRDefault="0043235E" w:rsidP="00A4582F">
            <w:pPr>
              <w:tabs>
                <w:tab w:val="left" w:pos="1344"/>
              </w:tabs>
              <w:spacing w:after="40"/>
              <w:ind w:left="720"/>
            </w:pPr>
          </w:p>
        </w:tc>
      </w:tr>
      <w:tr w:rsidR="0043235E" w:rsidRPr="0043235E" w14:paraId="2C7CF9C8" w14:textId="77777777" w:rsidTr="00C85D72">
        <w:tc>
          <w:tcPr>
            <w:tcW w:w="10485" w:type="dxa"/>
            <w:gridSpan w:val="2"/>
          </w:tcPr>
          <w:p w14:paraId="3670D7BC" w14:textId="77777777" w:rsidR="0043235E" w:rsidRPr="0043235E" w:rsidRDefault="0043235E" w:rsidP="0043235E">
            <w:pPr>
              <w:tabs>
                <w:tab w:val="left" w:pos="1344"/>
              </w:tabs>
              <w:spacing w:after="40"/>
            </w:pPr>
            <w:r w:rsidRPr="0043235E">
              <w:lastRenderedPageBreak/>
              <w:t xml:space="preserve">Prioridad del Requerimiento  </w:t>
            </w:r>
          </w:p>
          <w:p w14:paraId="221129C1" w14:textId="77777777" w:rsidR="0043235E" w:rsidRPr="0043235E" w:rsidRDefault="0043235E" w:rsidP="0043235E">
            <w:pPr>
              <w:tabs>
                <w:tab w:val="left" w:pos="1344"/>
              </w:tabs>
              <w:spacing w:after="40"/>
            </w:pPr>
          </w:p>
        </w:tc>
        <w:tc>
          <w:tcPr>
            <w:tcW w:w="691" w:type="dxa"/>
          </w:tcPr>
          <w:p w14:paraId="077B9E85" w14:textId="77777777" w:rsidR="0043235E" w:rsidRPr="0043235E" w:rsidRDefault="0043235E" w:rsidP="0043235E">
            <w:pPr>
              <w:tabs>
                <w:tab w:val="left" w:pos="1344"/>
              </w:tabs>
              <w:spacing w:after="40"/>
            </w:pPr>
            <w:r w:rsidRPr="0043235E">
              <w:t>Alta</w:t>
            </w:r>
          </w:p>
        </w:tc>
      </w:tr>
    </w:tbl>
    <w:p w14:paraId="3DB1EA2F" w14:textId="6C844530" w:rsidR="0043235E" w:rsidRDefault="0043235E" w:rsidP="006A5933">
      <w:pPr>
        <w:tabs>
          <w:tab w:val="left" w:pos="1344"/>
        </w:tabs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588"/>
        <w:gridCol w:w="4897"/>
        <w:gridCol w:w="691"/>
      </w:tblGrid>
      <w:tr w:rsidR="00873553" w:rsidRPr="00873553" w14:paraId="387C23A0" w14:textId="77777777" w:rsidTr="00C85D72">
        <w:tc>
          <w:tcPr>
            <w:tcW w:w="5588" w:type="dxa"/>
          </w:tcPr>
          <w:p w14:paraId="2A4B6EDB" w14:textId="77777777" w:rsidR="00873553" w:rsidRPr="00873553" w:rsidRDefault="00873553" w:rsidP="00873553">
            <w:pPr>
              <w:tabs>
                <w:tab w:val="left" w:pos="1344"/>
              </w:tabs>
              <w:spacing w:after="40"/>
            </w:pPr>
            <w:r w:rsidRPr="00873553">
              <w:t>Identificación del requerimiento:</w:t>
            </w:r>
          </w:p>
        </w:tc>
        <w:tc>
          <w:tcPr>
            <w:tcW w:w="5588" w:type="dxa"/>
            <w:gridSpan w:val="2"/>
          </w:tcPr>
          <w:p w14:paraId="2AE89A81" w14:textId="1D0D8D10" w:rsidR="00873553" w:rsidRPr="00873553" w:rsidRDefault="00873553" w:rsidP="00873553">
            <w:pPr>
              <w:tabs>
                <w:tab w:val="left" w:pos="1344"/>
              </w:tabs>
              <w:spacing w:after="40"/>
            </w:pPr>
            <w:r w:rsidRPr="00873553">
              <w:t>RF0</w:t>
            </w:r>
            <w:r w:rsidR="00A4582F">
              <w:t>6</w:t>
            </w:r>
          </w:p>
        </w:tc>
      </w:tr>
      <w:tr w:rsidR="00873553" w:rsidRPr="00873553" w14:paraId="4F22B706" w14:textId="77777777" w:rsidTr="00C85D72">
        <w:tc>
          <w:tcPr>
            <w:tcW w:w="5588" w:type="dxa"/>
          </w:tcPr>
          <w:p w14:paraId="0D6F8606" w14:textId="77777777" w:rsidR="00873553" w:rsidRPr="00873553" w:rsidRDefault="00873553" w:rsidP="00873553">
            <w:pPr>
              <w:tabs>
                <w:tab w:val="left" w:pos="1344"/>
              </w:tabs>
              <w:spacing w:after="40"/>
            </w:pPr>
            <w:r w:rsidRPr="00873553">
              <w:t>Nombre de Requerimiento:</w:t>
            </w:r>
          </w:p>
        </w:tc>
        <w:tc>
          <w:tcPr>
            <w:tcW w:w="5588" w:type="dxa"/>
            <w:gridSpan w:val="2"/>
          </w:tcPr>
          <w:p w14:paraId="0A753FF1" w14:textId="1DE64E44" w:rsidR="00873553" w:rsidRPr="00873553" w:rsidRDefault="00393A06" w:rsidP="00873553">
            <w:pPr>
              <w:tabs>
                <w:tab w:val="left" w:pos="1344"/>
              </w:tabs>
              <w:spacing w:after="40"/>
            </w:pPr>
            <w:r>
              <w:t>Consulta</w:t>
            </w:r>
            <w:r w:rsidR="00873553">
              <w:t xml:space="preserve"> de </w:t>
            </w:r>
            <w:r>
              <w:t>Información</w:t>
            </w:r>
          </w:p>
        </w:tc>
      </w:tr>
      <w:tr w:rsidR="00873553" w:rsidRPr="00873553" w14:paraId="3831BFDA" w14:textId="77777777" w:rsidTr="00C85D72">
        <w:tc>
          <w:tcPr>
            <w:tcW w:w="5588" w:type="dxa"/>
          </w:tcPr>
          <w:p w14:paraId="01D43D0C" w14:textId="77777777" w:rsidR="00873553" w:rsidRPr="00873553" w:rsidRDefault="00873553" w:rsidP="00873553">
            <w:pPr>
              <w:tabs>
                <w:tab w:val="left" w:pos="1344"/>
              </w:tabs>
              <w:spacing w:after="40"/>
            </w:pPr>
            <w:r w:rsidRPr="00873553">
              <w:t>Características:</w:t>
            </w:r>
          </w:p>
        </w:tc>
        <w:tc>
          <w:tcPr>
            <w:tcW w:w="5588" w:type="dxa"/>
            <w:gridSpan w:val="2"/>
          </w:tcPr>
          <w:p w14:paraId="46369CFF" w14:textId="6FA1D87F" w:rsidR="00873553" w:rsidRPr="00873553" w:rsidRDefault="00873553" w:rsidP="00873553">
            <w:pPr>
              <w:tabs>
                <w:tab w:val="left" w:pos="1344"/>
              </w:tabs>
              <w:spacing w:after="40"/>
            </w:pPr>
            <w:r w:rsidRPr="00873553">
              <w:t xml:space="preserve">Los usuarios </w:t>
            </w:r>
            <w:r w:rsidR="00BF4F7E">
              <w:t xml:space="preserve">administradores, se les permitirá hacer </w:t>
            </w:r>
            <w:r w:rsidR="00393A06">
              <w:t>consultas mediante</w:t>
            </w:r>
            <w:r w:rsidR="00A4582F">
              <w:t xml:space="preserve"> </w:t>
            </w:r>
            <w:proofErr w:type="spellStart"/>
            <w:r w:rsidR="00A4582F">
              <w:t>dashboard</w:t>
            </w:r>
            <w:proofErr w:type="spellEnd"/>
            <w:r w:rsidR="00A4582F">
              <w:t xml:space="preserve"> sobre los pagos efectuados </w:t>
            </w:r>
            <w:r w:rsidR="00DA03B7">
              <w:t>por el cliente y los montos de estos</w:t>
            </w:r>
          </w:p>
        </w:tc>
      </w:tr>
      <w:tr w:rsidR="00873553" w:rsidRPr="00873553" w14:paraId="2DCE4F8B" w14:textId="77777777" w:rsidTr="00C85D72">
        <w:tc>
          <w:tcPr>
            <w:tcW w:w="5588" w:type="dxa"/>
          </w:tcPr>
          <w:p w14:paraId="6799D72C" w14:textId="77777777" w:rsidR="00873553" w:rsidRPr="00873553" w:rsidRDefault="00873553" w:rsidP="00873553">
            <w:pPr>
              <w:tabs>
                <w:tab w:val="left" w:pos="1344"/>
              </w:tabs>
              <w:spacing w:after="40"/>
            </w:pPr>
            <w:r w:rsidRPr="00873553">
              <w:t>Descripción del Requerimiento:</w:t>
            </w:r>
          </w:p>
        </w:tc>
        <w:tc>
          <w:tcPr>
            <w:tcW w:w="5588" w:type="dxa"/>
            <w:gridSpan w:val="2"/>
          </w:tcPr>
          <w:p w14:paraId="13E0B00B" w14:textId="77ECEC9A" w:rsidR="00873553" w:rsidRPr="00873553" w:rsidRDefault="00873553" w:rsidP="00873553">
            <w:pPr>
              <w:tabs>
                <w:tab w:val="left" w:pos="1344"/>
              </w:tabs>
              <w:spacing w:after="40"/>
            </w:pPr>
            <w:r w:rsidRPr="00873553">
              <w:t>El sistema permitirá al usuario administrador</w:t>
            </w:r>
            <w:r w:rsidR="002A5103">
              <w:t xml:space="preserve">, hacer </w:t>
            </w:r>
            <w:r w:rsidR="00DA03B7">
              <w:t xml:space="preserve">consultas mediante el </w:t>
            </w:r>
            <w:proofErr w:type="spellStart"/>
            <w:r w:rsidR="00DA03B7">
              <w:t>dashboard</w:t>
            </w:r>
            <w:proofErr w:type="spellEnd"/>
            <w:r w:rsidR="00DA03B7">
              <w:t xml:space="preserve"> sobre los pagos.</w:t>
            </w:r>
          </w:p>
        </w:tc>
      </w:tr>
      <w:tr w:rsidR="00873553" w:rsidRPr="00873553" w14:paraId="4A185193" w14:textId="77777777" w:rsidTr="00C85D72">
        <w:tc>
          <w:tcPr>
            <w:tcW w:w="5588" w:type="dxa"/>
          </w:tcPr>
          <w:p w14:paraId="5ECE4E27" w14:textId="77777777" w:rsidR="00873553" w:rsidRPr="00873553" w:rsidRDefault="00873553" w:rsidP="00873553">
            <w:pPr>
              <w:tabs>
                <w:tab w:val="left" w:pos="1344"/>
              </w:tabs>
              <w:spacing w:after="40"/>
            </w:pPr>
            <w:r w:rsidRPr="00873553">
              <w:t>Requerimientos NO Funcionales:</w:t>
            </w:r>
          </w:p>
        </w:tc>
        <w:tc>
          <w:tcPr>
            <w:tcW w:w="5588" w:type="dxa"/>
            <w:gridSpan w:val="2"/>
          </w:tcPr>
          <w:p w14:paraId="2B991306" w14:textId="77777777" w:rsidR="00873553" w:rsidRPr="00873553" w:rsidRDefault="00873553" w:rsidP="00873553">
            <w:pPr>
              <w:numPr>
                <w:ilvl w:val="0"/>
                <w:numId w:val="7"/>
              </w:numPr>
              <w:tabs>
                <w:tab w:val="left" w:pos="1344"/>
              </w:tabs>
              <w:spacing w:after="40"/>
            </w:pPr>
            <w:r w:rsidRPr="00873553">
              <w:t>RNF01</w:t>
            </w:r>
          </w:p>
          <w:p w14:paraId="2A7B9364" w14:textId="77777777" w:rsidR="00873553" w:rsidRPr="00873553" w:rsidRDefault="00873553" w:rsidP="00873553">
            <w:pPr>
              <w:numPr>
                <w:ilvl w:val="0"/>
                <w:numId w:val="7"/>
              </w:numPr>
              <w:tabs>
                <w:tab w:val="left" w:pos="1344"/>
              </w:tabs>
              <w:spacing w:after="40"/>
            </w:pPr>
            <w:r w:rsidRPr="00873553">
              <w:t>RNF02</w:t>
            </w:r>
          </w:p>
          <w:p w14:paraId="61D21E5F" w14:textId="77777777" w:rsidR="00873553" w:rsidRPr="00873553" w:rsidRDefault="00873553" w:rsidP="00873553">
            <w:pPr>
              <w:numPr>
                <w:ilvl w:val="0"/>
                <w:numId w:val="7"/>
              </w:numPr>
              <w:tabs>
                <w:tab w:val="left" w:pos="1344"/>
              </w:tabs>
              <w:spacing w:after="40"/>
            </w:pPr>
            <w:r w:rsidRPr="00873553">
              <w:t>RNF05</w:t>
            </w:r>
          </w:p>
          <w:p w14:paraId="54E40172" w14:textId="38A4B0B5" w:rsidR="00873553" w:rsidRPr="00873553" w:rsidRDefault="00873553" w:rsidP="00DA03B7">
            <w:pPr>
              <w:tabs>
                <w:tab w:val="left" w:pos="1344"/>
              </w:tabs>
              <w:spacing w:after="40"/>
              <w:ind w:left="720"/>
            </w:pPr>
          </w:p>
        </w:tc>
      </w:tr>
      <w:tr w:rsidR="00873553" w:rsidRPr="00873553" w14:paraId="7C1471F6" w14:textId="77777777" w:rsidTr="00C85D72">
        <w:tc>
          <w:tcPr>
            <w:tcW w:w="10485" w:type="dxa"/>
            <w:gridSpan w:val="2"/>
          </w:tcPr>
          <w:p w14:paraId="21FE421B" w14:textId="77777777" w:rsidR="00873553" w:rsidRPr="00873553" w:rsidRDefault="00873553" w:rsidP="00873553">
            <w:pPr>
              <w:tabs>
                <w:tab w:val="left" w:pos="1344"/>
              </w:tabs>
              <w:spacing w:after="40"/>
            </w:pPr>
            <w:r w:rsidRPr="00873553">
              <w:t xml:space="preserve">Prioridad del Requerimiento  </w:t>
            </w:r>
          </w:p>
          <w:p w14:paraId="323AC726" w14:textId="77777777" w:rsidR="00873553" w:rsidRPr="00873553" w:rsidRDefault="00873553" w:rsidP="00873553">
            <w:pPr>
              <w:tabs>
                <w:tab w:val="left" w:pos="1344"/>
              </w:tabs>
              <w:spacing w:after="40"/>
            </w:pPr>
          </w:p>
        </w:tc>
        <w:tc>
          <w:tcPr>
            <w:tcW w:w="691" w:type="dxa"/>
          </w:tcPr>
          <w:p w14:paraId="13F6BF45" w14:textId="77777777" w:rsidR="00873553" w:rsidRPr="00873553" w:rsidRDefault="00873553" w:rsidP="00873553">
            <w:pPr>
              <w:tabs>
                <w:tab w:val="left" w:pos="1344"/>
              </w:tabs>
              <w:spacing w:after="40"/>
            </w:pPr>
            <w:r w:rsidRPr="00873553">
              <w:t>Alta</w:t>
            </w:r>
          </w:p>
        </w:tc>
      </w:tr>
    </w:tbl>
    <w:p w14:paraId="295F3B99" w14:textId="64F9D131" w:rsidR="00873553" w:rsidRDefault="00873553" w:rsidP="006A5933">
      <w:pPr>
        <w:tabs>
          <w:tab w:val="left" w:pos="1344"/>
        </w:tabs>
      </w:pPr>
    </w:p>
    <w:p w14:paraId="5EDB3172" w14:textId="1A04CACB" w:rsidR="00A06028" w:rsidRDefault="00A06028" w:rsidP="006A5933">
      <w:pPr>
        <w:tabs>
          <w:tab w:val="left" w:pos="1344"/>
        </w:tabs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588"/>
        <w:gridCol w:w="4897"/>
        <w:gridCol w:w="691"/>
      </w:tblGrid>
      <w:tr w:rsidR="00A06028" w:rsidRPr="00A06028" w14:paraId="09A48E8F" w14:textId="77777777" w:rsidTr="00C85D72">
        <w:tc>
          <w:tcPr>
            <w:tcW w:w="5588" w:type="dxa"/>
          </w:tcPr>
          <w:p w14:paraId="2C33FDD8" w14:textId="77777777" w:rsidR="00A06028" w:rsidRPr="00A06028" w:rsidRDefault="00A06028" w:rsidP="00A06028">
            <w:pPr>
              <w:tabs>
                <w:tab w:val="left" w:pos="1344"/>
              </w:tabs>
              <w:spacing w:after="40"/>
            </w:pPr>
            <w:r w:rsidRPr="00A06028">
              <w:t>Identificación del requerimiento:</w:t>
            </w:r>
          </w:p>
        </w:tc>
        <w:tc>
          <w:tcPr>
            <w:tcW w:w="5588" w:type="dxa"/>
            <w:gridSpan w:val="2"/>
          </w:tcPr>
          <w:p w14:paraId="619E1BFC" w14:textId="2437E1B9" w:rsidR="00A06028" w:rsidRPr="00A06028" w:rsidRDefault="00A06028" w:rsidP="00A06028">
            <w:pPr>
              <w:tabs>
                <w:tab w:val="left" w:pos="1344"/>
              </w:tabs>
              <w:spacing w:after="40"/>
            </w:pPr>
            <w:r w:rsidRPr="00A06028">
              <w:t>RF0</w:t>
            </w:r>
            <w:r w:rsidR="005007D2">
              <w:t>7</w:t>
            </w:r>
          </w:p>
        </w:tc>
      </w:tr>
      <w:tr w:rsidR="00A06028" w:rsidRPr="00A06028" w14:paraId="54988DFF" w14:textId="77777777" w:rsidTr="00C85D72">
        <w:tc>
          <w:tcPr>
            <w:tcW w:w="5588" w:type="dxa"/>
          </w:tcPr>
          <w:p w14:paraId="08FDA8AB" w14:textId="77777777" w:rsidR="00A06028" w:rsidRPr="00A06028" w:rsidRDefault="00A06028" w:rsidP="00A06028">
            <w:pPr>
              <w:tabs>
                <w:tab w:val="left" w:pos="1344"/>
              </w:tabs>
              <w:spacing w:after="40"/>
            </w:pPr>
            <w:r w:rsidRPr="00A06028">
              <w:t>Nombre de Requerimiento:</w:t>
            </w:r>
          </w:p>
        </w:tc>
        <w:tc>
          <w:tcPr>
            <w:tcW w:w="5588" w:type="dxa"/>
            <w:gridSpan w:val="2"/>
          </w:tcPr>
          <w:p w14:paraId="063C5BC0" w14:textId="77777777" w:rsidR="00A06028" w:rsidRPr="00A06028" w:rsidRDefault="00A06028" w:rsidP="00A06028">
            <w:pPr>
              <w:tabs>
                <w:tab w:val="left" w:pos="1344"/>
              </w:tabs>
              <w:spacing w:after="40"/>
            </w:pPr>
            <w:r w:rsidRPr="00A06028">
              <w:t>Registrar Usuarios</w:t>
            </w:r>
          </w:p>
        </w:tc>
      </w:tr>
      <w:tr w:rsidR="00A06028" w:rsidRPr="00A06028" w14:paraId="2557547F" w14:textId="77777777" w:rsidTr="00C85D72">
        <w:tc>
          <w:tcPr>
            <w:tcW w:w="5588" w:type="dxa"/>
          </w:tcPr>
          <w:p w14:paraId="7B8C40C8" w14:textId="77777777" w:rsidR="00A06028" w:rsidRPr="00A06028" w:rsidRDefault="00A06028" w:rsidP="00A06028">
            <w:pPr>
              <w:tabs>
                <w:tab w:val="left" w:pos="1344"/>
              </w:tabs>
              <w:spacing w:after="40"/>
            </w:pPr>
            <w:r w:rsidRPr="00A06028">
              <w:t>Características:</w:t>
            </w:r>
          </w:p>
        </w:tc>
        <w:tc>
          <w:tcPr>
            <w:tcW w:w="5588" w:type="dxa"/>
            <w:gridSpan w:val="2"/>
          </w:tcPr>
          <w:p w14:paraId="4E9E2DFE" w14:textId="77777777" w:rsidR="00A06028" w:rsidRPr="00A06028" w:rsidRDefault="00A06028" w:rsidP="00A06028">
            <w:pPr>
              <w:tabs>
                <w:tab w:val="left" w:pos="1344"/>
              </w:tabs>
              <w:spacing w:after="40"/>
            </w:pPr>
            <w:r w:rsidRPr="00A06028">
              <w:t>Los usuarios deberán registrarse en el sistema para acceder a cualquier parte del sistema</w:t>
            </w:r>
          </w:p>
        </w:tc>
      </w:tr>
      <w:tr w:rsidR="00A06028" w:rsidRPr="00A06028" w14:paraId="675FE235" w14:textId="77777777" w:rsidTr="00C85D72">
        <w:tc>
          <w:tcPr>
            <w:tcW w:w="5588" w:type="dxa"/>
          </w:tcPr>
          <w:p w14:paraId="22516335" w14:textId="77777777" w:rsidR="00A06028" w:rsidRPr="00A06028" w:rsidRDefault="00A06028" w:rsidP="00A06028">
            <w:pPr>
              <w:tabs>
                <w:tab w:val="left" w:pos="1344"/>
              </w:tabs>
              <w:spacing w:after="40"/>
            </w:pPr>
            <w:r w:rsidRPr="00A06028">
              <w:t>Descripción del Requerimiento:</w:t>
            </w:r>
          </w:p>
        </w:tc>
        <w:tc>
          <w:tcPr>
            <w:tcW w:w="5588" w:type="dxa"/>
            <w:gridSpan w:val="2"/>
          </w:tcPr>
          <w:p w14:paraId="27579E47" w14:textId="4B8803DB" w:rsidR="00A06028" w:rsidRPr="00A06028" w:rsidRDefault="00A06028" w:rsidP="00A06028">
            <w:pPr>
              <w:tabs>
                <w:tab w:val="left" w:pos="1344"/>
              </w:tabs>
              <w:spacing w:after="40"/>
            </w:pPr>
            <w:r w:rsidRPr="00A06028">
              <w:t xml:space="preserve">El sistema permitirá al usuario (administrador o cliente) registrarse. El usuario debe suministrar datos como: Nombre, Apellido, </w:t>
            </w:r>
            <w:r w:rsidR="002D1451" w:rsidRPr="00A06028">
              <w:t>e Mail</w:t>
            </w:r>
            <w:r w:rsidRPr="00A06028">
              <w:t xml:space="preserve">, No de Caso, No </w:t>
            </w:r>
            <w:proofErr w:type="spellStart"/>
            <w:r w:rsidRPr="00A06028">
              <w:t>de</w:t>
            </w:r>
            <w:proofErr w:type="spellEnd"/>
            <w:r w:rsidRPr="00A06028">
              <w:t xml:space="preserve"> Cuenta de Pago, Usuario y </w:t>
            </w:r>
            <w:proofErr w:type="spellStart"/>
            <w:r w:rsidRPr="00A06028">
              <w:t>Password</w:t>
            </w:r>
            <w:proofErr w:type="spellEnd"/>
          </w:p>
        </w:tc>
      </w:tr>
      <w:tr w:rsidR="00A06028" w:rsidRPr="00A06028" w14:paraId="65C3A021" w14:textId="77777777" w:rsidTr="00C85D72">
        <w:tc>
          <w:tcPr>
            <w:tcW w:w="5588" w:type="dxa"/>
          </w:tcPr>
          <w:p w14:paraId="6475F1FB" w14:textId="77777777" w:rsidR="00A06028" w:rsidRPr="00A06028" w:rsidRDefault="00A06028" w:rsidP="00A06028">
            <w:pPr>
              <w:tabs>
                <w:tab w:val="left" w:pos="1344"/>
              </w:tabs>
              <w:spacing w:after="40"/>
            </w:pPr>
            <w:r w:rsidRPr="00A06028">
              <w:t>Requerimientos NO Funcionales:</w:t>
            </w:r>
          </w:p>
        </w:tc>
        <w:tc>
          <w:tcPr>
            <w:tcW w:w="5588" w:type="dxa"/>
            <w:gridSpan w:val="2"/>
          </w:tcPr>
          <w:p w14:paraId="1BD10526" w14:textId="77777777" w:rsidR="00A06028" w:rsidRPr="00A06028" w:rsidRDefault="00A06028" w:rsidP="00A06028">
            <w:pPr>
              <w:numPr>
                <w:ilvl w:val="0"/>
                <w:numId w:val="7"/>
              </w:numPr>
              <w:tabs>
                <w:tab w:val="left" w:pos="1344"/>
              </w:tabs>
              <w:spacing w:after="40"/>
            </w:pPr>
            <w:r w:rsidRPr="00A06028">
              <w:t>RNF01</w:t>
            </w:r>
          </w:p>
          <w:p w14:paraId="3CBF49EA" w14:textId="77777777" w:rsidR="00A06028" w:rsidRPr="00A06028" w:rsidRDefault="00A06028" w:rsidP="00A06028">
            <w:pPr>
              <w:numPr>
                <w:ilvl w:val="0"/>
                <w:numId w:val="7"/>
              </w:numPr>
              <w:tabs>
                <w:tab w:val="left" w:pos="1344"/>
              </w:tabs>
              <w:spacing w:after="40"/>
            </w:pPr>
            <w:r w:rsidRPr="00A06028">
              <w:t>RNF02</w:t>
            </w:r>
          </w:p>
          <w:p w14:paraId="118357F3" w14:textId="77777777" w:rsidR="00A06028" w:rsidRPr="00A06028" w:rsidRDefault="00A06028" w:rsidP="00A06028">
            <w:pPr>
              <w:numPr>
                <w:ilvl w:val="0"/>
                <w:numId w:val="7"/>
              </w:numPr>
              <w:tabs>
                <w:tab w:val="left" w:pos="1344"/>
              </w:tabs>
              <w:spacing w:after="40"/>
            </w:pPr>
            <w:r w:rsidRPr="00A06028">
              <w:t>RNF05</w:t>
            </w:r>
          </w:p>
          <w:p w14:paraId="76D1B2C1" w14:textId="28AD77F2" w:rsidR="00A06028" w:rsidRPr="00A06028" w:rsidRDefault="00A06028" w:rsidP="00393A06">
            <w:pPr>
              <w:tabs>
                <w:tab w:val="left" w:pos="1344"/>
              </w:tabs>
              <w:spacing w:after="40"/>
              <w:ind w:left="720"/>
            </w:pPr>
          </w:p>
        </w:tc>
      </w:tr>
      <w:tr w:rsidR="00A06028" w:rsidRPr="00A06028" w14:paraId="5C037392" w14:textId="77777777" w:rsidTr="00C85D72">
        <w:tc>
          <w:tcPr>
            <w:tcW w:w="10485" w:type="dxa"/>
            <w:gridSpan w:val="2"/>
          </w:tcPr>
          <w:p w14:paraId="1CE3024F" w14:textId="77777777" w:rsidR="00A06028" w:rsidRPr="00A06028" w:rsidRDefault="00A06028" w:rsidP="00A06028">
            <w:pPr>
              <w:tabs>
                <w:tab w:val="left" w:pos="1344"/>
              </w:tabs>
              <w:spacing w:after="40"/>
            </w:pPr>
            <w:r w:rsidRPr="00A06028">
              <w:t xml:space="preserve">Prioridad del Requerimiento  </w:t>
            </w:r>
          </w:p>
          <w:p w14:paraId="4BDC4EE4" w14:textId="77777777" w:rsidR="00A06028" w:rsidRPr="00A06028" w:rsidRDefault="00A06028" w:rsidP="00A06028">
            <w:pPr>
              <w:tabs>
                <w:tab w:val="left" w:pos="1344"/>
              </w:tabs>
              <w:spacing w:after="40"/>
            </w:pPr>
          </w:p>
        </w:tc>
        <w:tc>
          <w:tcPr>
            <w:tcW w:w="691" w:type="dxa"/>
          </w:tcPr>
          <w:p w14:paraId="5DCB5186" w14:textId="77777777" w:rsidR="00A06028" w:rsidRPr="00A06028" w:rsidRDefault="00A06028" w:rsidP="00A06028">
            <w:pPr>
              <w:tabs>
                <w:tab w:val="left" w:pos="1344"/>
              </w:tabs>
              <w:spacing w:after="40"/>
            </w:pPr>
            <w:r w:rsidRPr="00A06028">
              <w:t>Alta</w:t>
            </w:r>
          </w:p>
        </w:tc>
      </w:tr>
    </w:tbl>
    <w:p w14:paraId="44E48232" w14:textId="74E85AFA" w:rsidR="00A06028" w:rsidRDefault="00A06028" w:rsidP="006A5933">
      <w:pPr>
        <w:tabs>
          <w:tab w:val="left" w:pos="1344"/>
        </w:tabs>
      </w:pPr>
    </w:p>
    <w:p w14:paraId="10F71339" w14:textId="71A9227C" w:rsidR="00393A06" w:rsidRDefault="00393A06" w:rsidP="006A5933">
      <w:pPr>
        <w:tabs>
          <w:tab w:val="left" w:pos="1344"/>
        </w:tabs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588"/>
        <w:gridCol w:w="4897"/>
        <w:gridCol w:w="691"/>
      </w:tblGrid>
      <w:tr w:rsidR="00393A06" w:rsidRPr="00393A06" w14:paraId="450078D1" w14:textId="77777777" w:rsidTr="00C85D72">
        <w:tc>
          <w:tcPr>
            <w:tcW w:w="5588" w:type="dxa"/>
          </w:tcPr>
          <w:p w14:paraId="6C3EBD47" w14:textId="77777777" w:rsidR="00393A06" w:rsidRPr="00393A06" w:rsidRDefault="00393A06" w:rsidP="00393A06">
            <w:pPr>
              <w:tabs>
                <w:tab w:val="left" w:pos="1344"/>
              </w:tabs>
              <w:spacing w:after="40"/>
            </w:pPr>
            <w:r w:rsidRPr="00393A06">
              <w:t>Identificación del requerimiento:</w:t>
            </w:r>
          </w:p>
        </w:tc>
        <w:tc>
          <w:tcPr>
            <w:tcW w:w="5588" w:type="dxa"/>
            <w:gridSpan w:val="2"/>
          </w:tcPr>
          <w:p w14:paraId="3DF04128" w14:textId="6DA2C9B4" w:rsidR="00393A06" w:rsidRPr="00393A06" w:rsidRDefault="00393A06" w:rsidP="00393A06">
            <w:pPr>
              <w:tabs>
                <w:tab w:val="left" w:pos="1344"/>
              </w:tabs>
              <w:spacing w:after="40"/>
            </w:pPr>
            <w:r w:rsidRPr="00393A06">
              <w:t>RF0</w:t>
            </w:r>
            <w:r>
              <w:t>8</w:t>
            </w:r>
          </w:p>
        </w:tc>
      </w:tr>
      <w:tr w:rsidR="00393A06" w:rsidRPr="00393A06" w14:paraId="53E527C8" w14:textId="77777777" w:rsidTr="00C85D72">
        <w:tc>
          <w:tcPr>
            <w:tcW w:w="5588" w:type="dxa"/>
          </w:tcPr>
          <w:p w14:paraId="3E27C93C" w14:textId="77777777" w:rsidR="00393A06" w:rsidRPr="00393A06" w:rsidRDefault="00393A06" w:rsidP="00393A06">
            <w:pPr>
              <w:tabs>
                <w:tab w:val="left" w:pos="1344"/>
              </w:tabs>
              <w:spacing w:after="40"/>
            </w:pPr>
            <w:r w:rsidRPr="00393A06">
              <w:t>Nombre de Requerimiento:</w:t>
            </w:r>
          </w:p>
        </w:tc>
        <w:tc>
          <w:tcPr>
            <w:tcW w:w="5588" w:type="dxa"/>
            <w:gridSpan w:val="2"/>
          </w:tcPr>
          <w:p w14:paraId="175FDE70" w14:textId="02C30AF8" w:rsidR="00393A06" w:rsidRPr="00393A06" w:rsidRDefault="00393A06" w:rsidP="00393A06">
            <w:pPr>
              <w:tabs>
                <w:tab w:val="left" w:pos="1344"/>
              </w:tabs>
              <w:spacing w:after="40"/>
            </w:pPr>
            <w:r>
              <w:t>Acreditar</w:t>
            </w:r>
          </w:p>
        </w:tc>
      </w:tr>
      <w:tr w:rsidR="00393A06" w:rsidRPr="00393A06" w14:paraId="145135A2" w14:textId="77777777" w:rsidTr="00C85D72">
        <w:tc>
          <w:tcPr>
            <w:tcW w:w="5588" w:type="dxa"/>
          </w:tcPr>
          <w:p w14:paraId="19340D3C" w14:textId="77777777" w:rsidR="00393A06" w:rsidRPr="00393A06" w:rsidRDefault="00393A06" w:rsidP="00393A06">
            <w:pPr>
              <w:tabs>
                <w:tab w:val="left" w:pos="1344"/>
              </w:tabs>
              <w:spacing w:after="40"/>
            </w:pPr>
            <w:r w:rsidRPr="00393A06">
              <w:t>Características:</w:t>
            </w:r>
          </w:p>
        </w:tc>
        <w:tc>
          <w:tcPr>
            <w:tcW w:w="5588" w:type="dxa"/>
            <w:gridSpan w:val="2"/>
          </w:tcPr>
          <w:p w14:paraId="7CEC67A6" w14:textId="54741518" w:rsidR="00393A06" w:rsidRPr="00393A06" w:rsidRDefault="009B1333" w:rsidP="00393A06">
            <w:pPr>
              <w:tabs>
                <w:tab w:val="left" w:pos="1344"/>
              </w:tabs>
              <w:spacing w:after="40"/>
            </w:pPr>
            <w:r>
              <w:t xml:space="preserve">Garantiza a el administrador y cliente que se ha culminado con éxito su proceso legal </w:t>
            </w:r>
          </w:p>
        </w:tc>
      </w:tr>
      <w:tr w:rsidR="00393A06" w:rsidRPr="00393A06" w14:paraId="3E2233D3" w14:textId="77777777" w:rsidTr="00C85D72">
        <w:tc>
          <w:tcPr>
            <w:tcW w:w="5588" w:type="dxa"/>
          </w:tcPr>
          <w:p w14:paraId="0A8331BD" w14:textId="77777777" w:rsidR="00393A06" w:rsidRPr="00393A06" w:rsidRDefault="00393A06" w:rsidP="00393A06">
            <w:pPr>
              <w:tabs>
                <w:tab w:val="left" w:pos="1344"/>
              </w:tabs>
              <w:spacing w:after="40"/>
            </w:pPr>
            <w:r w:rsidRPr="00393A06">
              <w:t>Descripción del Requerimiento:</w:t>
            </w:r>
          </w:p>
        </w:tc>
        <w:tc>
          <w:tcPr>
            <w:tcW w:w="5588" w:type="dxa"/>
            <w:gridSpan w:val="2"/>
          </w:tcPr>
          <w:p w14:paraId="6617E7BD" w14:textId="4DB29111" w:rsidR="00393A06" w:rsidRPr="00393A06" w:rsidRDefault="006112D3" w:rsidP="00393A06">
            <w:pPr>
              <w:tabs>
                <w:tab w:val="left" w:pos="1344"/>
              </w:tabs>
              <w:spacing w:after="40"/>
            </w:pPr>
            <w:r>
              <w:t xml:space="preserve">Permite al administrador dar constancia de conclusión de tramite en el que se estaba </w:t>
            </w:r>
            <w:r w:rsidR="0044559F">
              <w:t>concursando</w:t>
            </w:r>
          </w:p>
        </w:tc>
      </w:tr>
      <w:tr w:rsidR="00393A06" w:rsidRPr="00393A06" w14:paraId="6265EE00" w14:textId="77777777" w:rsidTr="00C85D72">
        <w:tc>
          <w:tcPr>
            <w:tcW w:w="5588" w:type="dxa"/>
          </w:tcPr>
          <w:p w14:paraId="412AEA49" w14:textId="77777777" w:rsidR="00393A06" w:rsidRPr="00393A06" w:rsidRDefault="00393A06" w:rsidP="00393A06">
            <w:pPr>
              <w:tabs>
                <w:tab w:val="left" w:pos="1344"/>
              </w:tabs>
              <w:spacing w:after="40"/>
            </w:pPr>
            <w:r w:rsidRPr="00393A06">
              <w:t>Requerimientos NO Funcionales:</w:t>
            </w:r>
          </w:p>
        </w:tc>
        <w:tc>
          <w:tcPr>
            <w:tcW w:w="5588" w:type="dxa"/>
            <w:gridSpan w:val="2"/>
          </w:tcPr>
          <w:p w14:paraId="266ADB0C" w14:textId="77777777" w:rsidR="00393A06" w:rsidRPr="00393A06" w:rsidRDefault="00393A06" w:rsidP="00393A06">
            <w:pPr>
              <w:numPr>
                <w:ilvl w:val="0"/>
                <w:numId w:val="7"/>
              </w:numPr>
              <w:tabs>
                <w:tab w:val="left" w:pos="1344"/>
              </w:tabs>
              <w:spacing w:after="40"/>
            </w:pPr>
            <w:r w:rsidRPr="00393A06">
              <w:t>RNF01</w:t>
            </w:r>
          </w:p>
          <w:p w14:paraId="6C621DBE" w14:textId="77777777" w:rsidR="00393A06" w:rsidRPr="00393A06" w:rsidRDefault="00393A06" w:rsidP="00393A06">
            <w:pPr>
              <w:numPr>
                <w:ilvl w:val="0"/>
                <w:numId w:val="7"/>
              </w:numPr>
              <w:tabs>
                <w:tab w:val="left" w:pos="1344"/>
              </w:tabs>
              <w:spacing w:after="40"/>
            </w:pPr>
            <w:r w:rsidRPr="00393A06">
              <w:t>RNF02</w:t>
            </w:r>
          </w:p>
          <w:p w14:paraId="0B1BFFAF" w14:textId="77777777" w:rsidR="00393A06" w:rsidRPr="00393A06" w:rsidRDefault="00393A06" w:rsidP="00393A06">
            <w:pPr>
              <w:numPr>
                <w:ilvl w:val="0"/>
                <w:numId w:val="7"/>
              </w:numPr>
              <w:tabs>
                <w:tab w:val="left" w:pos="1344"/>
              </w:tabs>
              <w:spacing w:after="40"/>
            </w:pPr>
            <w:r w:rsidRPr="00393A06">
              <w:lastRenderedPageBreak/>
              <w:t>RNF05</w:t>
            </w:r>
          </w:p>
          <w:p w14:paraId="4C2C8137" w14:textId="77777777" w:rsidR="00393A06" w:rsidRPr="00393A06" w:rsidRDefault="00393A06" w:rsidP="00393A06">
            <w:pPr>
              <w:tabs>
                <w:tab w:val="left" w:pos="1344"/>
              </w:tabs>
              <w:spacing w:after="40"/>
            </w:pPr>
          </w:p>
        </w:tc>
      </w:tr>
      <w:tr w:rsidR="00393A06" w:rsidRPr="00393A06" w14:paraId="532ADD61" w14:textId="77777777" w:rsidTr="00C85D72">
        <w:tc>
          <w:tcPr>
            <w:tcW w:w="10485" w:type="dxa"/>
            <w:gridSpan w:val="2"/>
          </w:tcPr>
          <w:p w14:paraId="7B6859BA" w14:textId="77777777" w:rsidR="00393A06" w:rsidRPr="00393A06" w:rsidRDefault="00393A06" w:rsidP="00393A06">
            <w:pPr>
              <w:tabs>
                <w:tab w:val="left" w:pos="1344"/>
              </w:tabs>
              <w:spacing w:after="40"/>
            </w:pPr>
            <w:r w:rsidRPr="00393A06">
              <w:lastRenderedPageBreak/>
              <w:t xml:space="preserve">Prioridad del Requerimiento  </w:t>
            </w:r>
          </w:p>
          <w:p w14:paraId="6D472BB4" w14:textId="77777777" w:rsidR="00393A06" w:rsidRPr="00393A06" w:rsidRDefault="00393A06" w:rsidP="00393A06">
            <w:pPr>
              <w:tabs>
                <w:tab w:val="left" w:pos="1344"/>
              </w:tabs>
              <w:spacing w:after="40"/>
            </w:pPr>
          </w:p>
        </w:tc>
        <w:tc>
          <w:tcPr>
            <w:tcW w:w="691" w:type="dxa"/>
          </w:tcPr>
          <w:p w14:paraId="5E649166" w14:textId="77777777" w:rsidR="00393A06" w:rsidRPr="00393A06" w:rsidRDefault="00393A06" w:rsidP="00393A06">
            <w:pPr>
              <w:tabs>
                <w:tab w:val="left" w:pos="1344"/>
              </w:tabs>
              <w:spacing w:after="40"/>
            </w:pPr>
            <w:r w:rsidRPr="00393A06">
              <w:t>Alta</w:t>
            </w:r>
          </w:p>
        </w:tc>
      </w:tr>
    </w:tbl>
    <w:p w14:paraId="009CD268" w14:textId="56741CAE" w:rsidR="00393A06" w:rsidRDefault="00393A06" w:rsidP="006A5933">
      <w:pPr>
        <w:tabs>
          <w:tab w:val="left" w:pos="1344"/>
        </w:tabs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588"/>
        <w:gridCol w:w="4897"/>
        <w:gridCol w:w="691"/>
      </w:tblGrid>
      <w:tr w:rsidR="002B0679" w:rsidRPr="002B0679" w14:paraId="21A620C9" w14:textId="77777777" w:rsidTr="00C85D72">
        <w:tc>
          <w:tcPr>
            <w:tcW w:w="5588" w:type="dxa"/>
          </w:tcPr>
          <w:p w14:paraId="527E2E45" w14:textId="77777777" w:rsidR="002B0679" w:rsidRPr="002B0679" w:rsidRDefault="002B0679" w:rsidP="002B0679">
            <w:pPr>
              <w:tabs>
                <w:tab w:val="left" w:pos="1344"/>
              </w:tabs>
              <w:spacing w:after="40"/>
            </w:pPr>
            <w:r w:rsidRPr="002B0679">
              <w:t>Identificación del requerimiento:</w:t>
            </w:r>
          </w:p>
        </w:tc>
        <w:tc>
          <w:tcPr>
            <w:tcW w:w="5588" w:type="dxa"/>
            <w:gridSpan w:val="2"/>
          </w:tcPr>
          <w:p w14:paraId="4DC1DF73" w14:textId="1898D2A6" w:rsidR="002B0679" w:rsidRPr="002B0679" w:rsidRDefault="002B0679" w:rsidP="002B0679">
            <w:pPr>
              <w:tabs>
                <w:tab w:val="left" w:pos="1344"/>
              </w:tabs>
              <w:spacing w:after="40"/>
            </w:pPr>
            <w:r w:rsidRPr="002B0679">
              <w:t>RF0</w:t>
            </w:r>
            <w:r>
              <w:t>9</w:t>
            </w:r>
          </w:p>
        </w:tc>
      </w:tr>
      <w:tr w:rsidR="002B0679" w:rsidRPr="002B0679" w14:paraId="5B5F4CF0" w14:textId="77777777" w:rsidTr="00C85D72">
        <w:tc>
          <w:tcPr>
            <w:tcW w:w="5588" w:type="dxa"/>
          </w:tcPr>
          <w:p w14:paraId="7D4488F8" w14:textId="77777777" w:rsidR="002B0679" w:rsidRPr="002B0679" w:rsidRDefault="002B0679" w:rsidP="002B0679">
            <w:pPr>
              <w:tabs>
                <w:tab w:val="left" w:pos="1344"/>
              </w:tabs>
              <w:spacing w:after="40"/>
            </w:pPr>
            <w:r w:rsidRPr="002B0679">
              <w:t>Nombre de Requerimiento:</w:t>
            </w:r>
          </w:p>
        </w:tc>
        <w:tc>
          <w:tcPr>
            <w:tcW w:w="5588" w:type="dxa"/>
            <w:gridSpan w:val="2"/>
          </w:tcPr>
          <w:p w14:paraId="49479D03" w14:textId="39FA344C" w:rsidR="002B0679" w:rsidRPr="002B0679" w:rsidRDefault="002B0679" w:rsidP="002B0679">
            <w:pPr>
              <w:tabs>
                <w:tab w:val="left" w:pos="1344"/>
              </w:tabs>
              <w:spacing w:after="40"/>
            </w:pPr>
            <w:r>
              <w:t>Auditoria de Sistema</w:t>
            </w:r>
          </w:p>
        </w:tc>
      </w:tr>
      <w:tr w:rsidR="002B0679" w:rsidRPr="002B0679" w14:paraId="099040FF" w14:textId="77777777" w:rsidTr="00C85D72">
        <w:tc>
          <w:tcPr>
            <w:tcW w:w="5588" w:type="dxa"/>
          </w:tcPr>
          <w:p w14:paraId="72176CA6" w14:textId="77777777" w:rsidR="002B0679" w:rsidRPr="002B0679" w:rsidRDefault="002B0679" w:rsidP="002B0679">
            <w:pPr>
              <w:tabs>
                <w:tab w:val="left" w:pos="1344"/>
              </w:tabs>
              <w:spacing w:after="40"/>
            </w:pPr>
            <w:r w:rsidRPr="002B0679">
              <w:t>Características:</w:t>
            </w:r>
          </w:p>
        </w:tc>
        <w:tc>
          <w:tcPr>
            <w:tcW w:w="5588" w:type="dxa"/>
            <w:gridSpan w:val="2"/>
          </w:tcPr>
          <w:p w14:paraId="07B017DD" w14:textId="2881C11F" w:rsidR="002B0679" w:rsidRPr="002B0679" w:rsidRDefault="002B0679" w:rsidP="002B0679">
            <w:pPr>
              <w:tabs>
                <w:tab w:val="left" w:pos="1344"/>
              </w:tabs>
              <w:spacing w:after="40"/>
            </w:pPr>
            <w:r>
              <w:t xml:space="preserve">Garantiza </w:t>
            </w:r>
            <w:r w:rsidR="00E371E0">
              <w:t>las soluciones de problemas existentes mediante la utilización del sistema</w:t>
            </w:r>
          </w:p>
        </w:tc>
      </w:tr>
      <w:tr w:rsidR="002B0679" w:rsidRPr="002B0679" w14:paraId="2C2C0A3B" w14:textId="77777777" w:rsidTr="00C85D72">
        <w:tc>
          <w:tcPr>
            <w:tcW w:w="5588" w:type="dxa"/>
          </w:tcPr>
          <w:p w14:paraId="7E1A2397" w14:textId="77777777" w:rsidR="002B0679" w:rsidRPr="002B0679" w:rsidRDefault="002B0679" w:rsidP="002B0679">
            <w:pPr>
              <w:tabs>
                <w:tab w:val="left" w:pos="1344"/>
              </w:tabs>
              <w:spacing w:after="40"/>
            </w:pPr>
            <w:r w:rsidRPr="002B0679">
              <w:t>Descripción del Requerimiento:</w:t>
            </w:r>
          </w:p>
        </w:tc>
        <w:tc>
          <w:tcPr>
            <w:tcW w:w="5588" w:type="dxa"/>
            <w:gridSpan w:val="2"/>
          </w:tcPr>
          <w:p w14:paraId="4BD45775" w14:textId="4855CF81" w:rsidR="002B0679" w:rsidRPr="002B0679" w:rsidRDefault="00E371E0" w:rsidP="002B0679">
            <w:pPr>
              <w:tabs>
                <w:tab w:val="left" w:pos="1344"/>
              </w:tabs>
              <w:spacing w:after="40"/>
            </w:pPr>
            <w:r>
              <w:t xml:space="preserve">Evaluar y analizar </w:t>
            </w:r>
            <w:r w:rsidR="002D1451">
              <w:t>los procesos</w:t>
            </w:r>
            <w:r>
              <w:t xml:space="preserve"> del sistema, poniendo solución de problemas existentes dentro del sistema </w:t>
            </w:r>
            <w:r w:rsidR="002D1451">
              <w:t>utilizado</w:t>
            </w:r>
          </w:p>
        </w:tc>
      </w:tr>
      <w:tr w:rsidR="002B0679" w:rsidRPr="002B0679" w14:paraId="2A9F608F" w14:textId="77777777" w:rsidTr="00C85D72">
        <w:tc>
          <w:tcPr>
            <w:tcW w:w="5588" w:type="dxa"/>
          </w:tcPr>
          <w:p w14:paraId="30915466" w14:textId="77777777" w:rsidR="002B0679" w:rsidRPr="002B0679" w:rsidRDefault="002B0679" w:rsidP="002B0679">
            <w:pPr>
              <w:tabs>
                <w:tab w:val="left" w:pos="1344"/>
              </w:tabs>
              <w:spacing w:after="40"/>
            </w:pPr>
            <w:r w:rsidRPr="002B0679">
              <w:t>Requerimientos NO Funcionales:</w:t>
            </w:r>
          </w:p>
        </w:tc>
        <w:tc>
          <w:tcPr>
            <w:tcW w:w="5588" w:type="dxa"/>
            <w:gridSpan w:val="2"/>
          </w:tcPr>
          <w:p w14:paraId="525F9429" w14:textId="0D27DBD4" w:rsidR="002B0679" w:rsidRPr="002B0679" w:rsidRDefault="002B0679" w:rsidP="002B0679">
            <w:pPr>
              <w:numPr>
                <w:ilvl w:val="0"/>
                <w:numId w:val="7"/>
              </w:numPr>
              <w:tabs>
                <w:tab w:val="left" w:pos="1344"/>
              </w:tabs>
              <w:spacing w:after="40"/>
            </w:pPr>
            <w:r w:rsidRPr="002B0679">
              <w:t>RNF0</w:t>
            </w:r>
            <w:r w:rsidR="00D93104">
              <w:t>3</w:t>
            </w:r>
          </w:p>
          <w:p w14:paraId="37C3D132" w14:textId="3B2811E7" w:rsidR="002B0679" w:rsidRPr="002B0679" w:rsidRDefault="002B0679" w:rsidP="002B0679">
            <w:pPr>
              <w:numPr>
                <w:ilvl w:val="0"/>
                <w:numId w:val="7"/>
              </w:numPr>
              <w:tabs>
                <w:tab w:val="left" w:pos="1344"/>
              </w:tabs>
              <w:spacing w:after="40"/>
            </w:pPr>
            <w:r w:rsidRPr="002B0679">
              <w:t>RNF0</w:t>
            </w:r>
            <w:r w:rsidR="00D93104">
              <w:t>4</w:t>
            </w:r>
          </w:p>
          <w:p w14:paraId="6E3D3F02" w14:textId="0B439434" w:rsidR="002B0679" w:rsidRDefault="002B0679" w:rsidP="002B0679">
            <w:pPr>
              <w:numPr>
                <w:ilvl w:val="0"/>
                <w:numId w:val="7"/>
              </w:numPr>
              <w:tabs>
                <w:tab w:val="left" w:pos="1344"/>
              </w:tabs>
              <w:spacing w:after="40"/>
            </w:pPr>
            <w:r w:rsidRPr="002B0679">
              <w:t>RNF05</w:t>
            </w:r>
          </w:p>
          <w:p w14:paraId="3A9934BB" w14:textId="295BFAF8" w:rsidR="00D93104" w:rsidRDefault="00D93104" w:rsidP="002B0679">
            <w:pPr>
              <w:numPr>
                <w:ilvl w:val="0"/>
                <w:numId w:val="7"/>
              </w:numPr>
              <w:tabs>
                <w:tab w:val="left" w:pos="1344"/>
              </w:tabs>
              <w:spacing w:after="40"/>
            </w:pPr>
            <w:r>
              <w:t>RNF07</w:t>
            </w:r>
          </w:p>
          <w:p w14:paraId="48B7BB68" w14:textId="669F39B0" w:rsidR="00D93104" w:rsidRDefault="00D93104" w:rsidP="002B0679">
            <w:pPr>
              <w:numPr>
                <w:ilvl w:val="0"/>
                <w:numId w:val="7"/>
              </w:numPr>
              <w:tabs>
                <w:tab w:val="left" w:pos="1344"/>
              </w:tabs>
              <w:spacing w:after="40"/>
            </w:pPr>
            <w:r>
              <w:t>RNF09</w:t>
            </w:r>
          </w:p>
          <w:p w14:paraId="0574FCA4" w14:textId="77777777" w:rsidR="00D93104" w:rsidRPr="002B0679" w:rsidRDefault="00D93104" w:rsidP="00D93104">
            <w:pPr>
              <w:tabs>
                <w:tab w:val="left" w:pos="1344"/>
              </w:tabs>
              <w:spacing w:after="40"/>
              <w:ind w:left="720"/>
            </w:pPr>
          </w:p>
          <w:p w14:paraId="3EA71362" w14:textId="77777777" w:rsidR="002B0679" w:rsidRPr="002B0679" w:rsidRDefault="002B0679" w:rsidP="002B0679">
            <w:pPr>
              <w:tabs>
                <w:tab w:val="left" w:pos="1344"/>
              </w:tabs>
              <w:spacing w:after="40"/>
            </w:pPr>
          </w:p>
        </w:tc>
      </w:tr>
      <w:tr w:rsidR="002B0679" w:rsidRPr="002B0679" w14:paraId="742A37B9" w14:textId="77777777" w:rsidTr="00C85D72">
        <w:tc>
          <w:tcPr>
            <w:tcW w:w="10485" w:type="dxa"/>
            <w:gridSpan w:val="2"/>
          </w:tcPr>
          <w:p w14:paraId="3F480C24" w14:textId="77777777" w:rsidR="002B0679" w:rsidRPr="002B0679" w:rsidRDefault="002B0679" w:rsidP="002B0679">
            <w:pPr>
              <w:tabs>
                <w:tab w:val="left" w:pos="1344"/>
              </w:tabs>
              <w:spacing w:after="40"/>
            </w:pPr>
            <w:r w:rsidRPr="002B0679">
              <w:t xml:space="preserve">Prioridad del Requerimiento  </w:t>
            </w:r>
          </w:p>
          <w:p w14:paraId="4A0691C7" w14:textId="77777777" w:rsidR="002B0679" w:rsidRPr="002B0679" w:rsidRDefault="002B0679" w:rsidP="002B0679">
            <w:pPr>
              <w:tabs>
                <w:tab w:val="left" w:pos="1344"/>
              </w:tabs>
              <w:spacing w:after="40"/>
            </w:pPr>
          </w:p>
        </w:tc>
        <w:tc>
          <w:tcPr>
            <w:tcW w:w="691" w:type="dxa"/>
          </w:tcPr>
          <w:p w14:paraId="79134AD1" w14:textId="77777777" w:rsidR="002B0679" w:rsidRPr="002B0679" w:rsidRDefault="002B0679" w:rsidP="002B0679">
            <w:pPr>
              <w:tabs>
                <w:tab w:val="left" w:pos="1344"/>
              </w:tabs>
              <w:spacing w:after="40"/>
            </w:pPr>
            <w:r w:rsidRPr="002B0679">
              <w:t>Alta</w:t>
            </w:r>
          </w:p>
        </w:tc>
      </w:tr>
    </w:tbl>
    <w:p w14:paraId="3F7D2171" w14:textId="740CE209" w:rsidR="0044559F" w:rsidRDefault="0044559F" w:rsidP="006A5933">
      <w:pPr>
        <w:tabs>
          <w:tab w:val="left" w:pos="1344"/>
        </w:tabs>
      </w:pPr>
    </w:p>
    <w:p w14:paraId="2D4877E5" w14:textId="502C5326" w:rsidR="00D93104" w:rsidRDefault="00D93104" w:rsidP="006A5933">
      <w:pPr>
        <w:tabs>
          <w:tab w:val="left" w:pos="1344"/>
        </w:tabs>
      </w:pPr>
    </w:p>
    <w:p w14:paraId="4F7EB32B" w14:textId="09A88B2F" w:rsidR="00D93104" w:rsidRDefault="00D93104" w:rsidP="006A5933">
      <w:pPr>
        <w:tabs>
          <w:tab w:val="left" w:pos="1344"/>
        </w:tabs>
      </w:pPr>
    </w:p>
    <w:tbl>
      <w:tblPr>
        <w:tblStyle w:val="Tablaconcuadrcul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a de diseño de encabezado"/>
      </w:tblPr>
      <w:tblGrid>
        <w:gridCol w:w="11186"/>
      </w:tblGrid>
      <w:tr w:rsidR="00D93104" w:rsidRPr="00D93104" w14:paraId="0C40D571" w14:textId="77777777" w:rsidTr="001E654C">
        <w:trPr>
          <w:trHeight w:val="720"/>
        </w:trPr>
        <w:tc>
          <w:tcPr>
            <w:tcW w:w="11186" w:type="dxa"/>
            <w:tcBorders>
              <w:bottom w:val="single" w:sz="18" w:space="0" w:color="FEDE00" w:themeColor="accent2"/>
            </w:tcBorders>
            <w:shd w:val="clear" w:color="auto" w:fill="auto"/>
            <w:vAlign w:val="bottom"/>
          </w:tcPr>
          <w:p w14:paraId="09BC63C0" w14:textId="1B4B6A16" w:rsidR="00D93104" w:rsidRDefault="00D93104" w:rsidP="00D93104">
            <w:pPr>
              <w:tabs>
                <w:tab w:val="left" w:pos="1344"/>
              </w:tabs>
              <w:spacing w:after="40"/>
              <w:rPr>
                <w:b/>
              </w:rPr>
            </w:pPr>
          </w:p>
          <w:p w14:paraId="37317D59" w14:textId="77777777" w:rsidR="00D93104" w:rsidRPr="00D93104" w:rsidRDefault="00D93104" w:rsidP="00D93104">
            <w:pPr>
              <w:tabs>
                <w:tab w:val="left" w:pos="1344"/>
              </w:tabs>
              <w:spacing w:after="40"/>
              <w:rPr>
                <w:b/>
              </w:rPr>
            </w:pPr>
          </w:p>
          <w:p w14:paraId="1ABE293D" w14:textId="52F2DC08" w:rsidR="00D93104" w:rsidRPr="00D93104" w:rsidRDefault="00D93104" w:rsidP="00D93104">
            <w:pPr>
              <w:tabs>
                <w:tab w:val="left" w:pos="1344"/>
              </w:tabs>
              <w:spacing w:after="40"/>
              <w:rPr>
                <w:b/>
                <w:sz w:val="36"/>
                <w:szCs w:val="36"/>
              </w:rPr>
            </w:pPr>
            <w:r w:rsidRPr="008F2A0D">
              <w:rPr>
                <w:b/>
                <w:color w:val="11102F" w:themeColor="text2" w:themeShade="80"/>
                <w:sz w:val="36"/>
                <w:szCs w:val="36"/>
              </w:rPr>
              <w:t xml:space="preserve">REQUERIMIENTOS NO FUNCIONALES </w:t>
            </w:r>
            <w:r w:rsidRPr="00D93104">
              <w:rPr>
                <w:b/>
                <w:color w:val="11102F" w:themeColor="text2" w:themeShade="80"/>
                <w:sz w:val="36"/>
                <w:szCs w:val="36"/>
              </w:rPr>
              <w:t xml:space="preserve"> </w:t>
            </w:r>
          </w:p>
        </w:tc>
      </w:tr>
      <w:tr w:rsidR="00D93104" w:rsidRPr="00D93104" w14:paraId="4194E9AA" w14:textId="77777777" w:rsidTr="001E654C">
        <w:trPr>
          <w:trHeight w:hRule="exact" w:val="115"/>
        </w:trPr>
        <w:tc>
          <w:tcPr>
            <w:tcW w:w="11186" w:type="dxa"/>
            <w:tcBorders>
              <w:top w:val="single" w:sz="18" w:space="0" w:color="FEDE00" w:themeColor="accent2"/>
            </w:tcBorders>
            <w:shd w:val="clear" w:color="auto" w:fill="auto"/>
            <w:vAlign w:val="center"/>
          </w:tcPr>
          <w:p w14:paraId="2E490015" w14:textId="77777777" w:rsidR="00D93104" w:rsidRPr="00D93104" w:rsidRDefault="00D93104" w:rsidP="00D93104">
            <w:pPr>
              <w:tabs>
                <w:tab w:val="left" w:pos="1344"/>
              </w:tabs>
              <w:spacing w:after="40"/>
            </w:pPr>
          </w:p>
        </w:tc>
      </w:tr>
    </w:tbl>
    <w:p w14:paraId="21F04E30" w14:textId="6C45E38C" w:rsidR="00D93104" w:rsidRDefault="00D93104" w:rsidP="006A5933">
      <w:pPr>
        <w:tabs>
          <w:tab w:val="left" w:pos="1344"/>
        </w:tabs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588"/>
        <w:gridCol w:w="4897"/>
        <w:gridCol w:w="691"/>
      </w:tblGrid>
      <w:tr w:rsidR="00D93104" w:rsidRPr="00D93104" w14:paraId="3E2F9378" w14:textId="77777777" w:rsidTr="00C85D72">
        <w:tc>
          <w:tcPr>
            <w:tcW w:w="5588" w:type="dxa"/>
          </w:tcPr>
          <w:p w14:paraId="595FB0D4" w14:textId="77777777" w:rsidR="00D93104" w:rsidRPr="00D93104" w:rsidRDefault="00D93104" w:rsidP="00D93104">
            <w:pPr>
              <w:tabs>
                <w:tab w:val="left" w:pos="1344"/>
              </w:tabs>
              <w:spacing w:after="40"/>
            </w:pPr>
            <w:r w:rsidRPr="00D93104">
              <w:t>Identificación del requerimiento:</w:t>
            </w:r>
          </w:p>
        </w:tc>
        <w:tc>
          <w:tcPr>
            <w:tcW w:w="5588" w:type="dxa"/>
            <w:gridSpan w:val="2"/>
          </w:tcPr>
          <w:p w14:paraId="470FA4BC" w14:textId="52ABBCE9" w:rsidR="00D93104" w:rsidRPr="00D93104" w:rsidRDefault="00D93104" w:rsidP="00D93104">
            <w:pPr>
              <w:tabs>
                <w:tab w:val="left" w:pos="1344"/>
              </w:tabs>
              <w:spacing w:after="40"/>
            </w:pPr>
            <w:r w:rsidRPr="00D93104">
              <w:t>R</w:t>
            </w:r>
            <w:r>
              <w:t>NF01</w:t>
            </w:r>
          </w:p>
        </w:tc>
      </w:tr>
      <w:tr w:rsidR="00D93104" w:rsidRPr="00D93104" w14:paraId="46D7B43D" w14:textId="77777777" w:rsidTr="00C85D72">
        <w:tc>
          <w:tcPr>
            <w:tcW w:w="5588" w:type="dxa"/>
          </w:tcPr>
          <w:p w14:paraId="42392DE6" w14:textId="77777777" w:rsidR="00D93104" w:rsidRPr="00D93104" w:rsidRDefault="00D93104" w:rsidP="00D93104">
            <w:pPr>
              <w:tabs>
                <w:tab w:val="left" w:pos="1344"/>
              </w:tabs>
              <w:spacing w:after="40"/>
            </w:pPr>
            <w:r w:rsidRPr="00D93104">
              <w:t>Nombre de Requerimiento:</w:t>
            </w:r>
          </w:p>
        </w:tc>
        <w:tc>
          <w:tcPr>
            <w:tcW w:w="5588" w:type="dxa"/>
            <w:gridSpan w:val="2"/>
          </w:tcPr>
          <w:p w14:paraId="26A29916" w14:textId="6F73321D" w:rsidR="00D93104" w:rsidRPr="00D93104" w:rsidRDefault="00D93104" w:rsidP="00D93104">
            <w:pPr>
              <w:tabs>
                <w:tab w:val="left" w:pos="1344"/>
              </w:tabs>
              <w:spacing w:after="40"/>
            </w:pPr>
            <w:r>
              <w:t>Interfaz del Sistema</w:t>
            </w:r>
          </w:p>
        </w:tc>
      </w:tr>
      <w:tr w:rsidR="00D93104" w:rsidRPr="00D93104" w14:paraId="19ADB7EB" w14:textId="77777777" w:rsidTr="00C85D72">
        <w:tc>
          <w:tcPr>
            <w:tcW w:w="5588" w:type="dxa"/>
          </w:tcPr>
          <w:p w14:paraId="5C2A5A6E" w14:textId="77777777" w:rsidR="00D93104" w:rsidRPr="00D93104" w:rsidRDefault="00D93104" w:rsidP="00D93104">
            <w:pPr>
              <w:tabs>
                <w:tab w:val="left" w:pos="1344"/>
              </w:tabs>
              <w:spacing w:after="40"/>
            </w:pPr>
            <w:r w:rsidRPr="00D93104">
              <w:t>Características:</w:t>
            </w:r>
          </w:p>
        </w:tc>
        <w:tc>
          <w:tcPr>
            <w:tcW w:w="5588" w:type="dxa"/>
            <w:gridSpan w:val="2"/>
          </w:tcPr>
          <w:p w14:paraId="5FDC18BB" w14:textId="19D50166" w:rsidR="00D93104" w:rsidRPr="00D93104" w:rsidRDefault="00D93104" w:rsidP="00D93104">
            <w:pPr>
              <w:tabs>
                <w:tab w:val="left" w:pos="1344"/>
              </w:tabs>
              <w:spacing w:after="40"/>
            </w:pPr>
            <w:r>
              <w:t>Presentara una interfaz de</w:t>
            </w:r>
            <w:r w:rsidR="00FF2233">
              <w:t xml:space="preserve"> usuario sencilla para que sea de fácil manejo a los usuarios del sistema</w:t>
            </w:r>
          </w:p>
        </w:tc>
      </w:tr>
      <w:tr w:rsidR="00D93104" w:rsidRPr="00D93104" w14:paraId="5C384974" w14:textId="77777777" w:rsidTr="00C85D72">
        <w:tc>
          <w:tcPr>
            <w:tcW w:w="5588" w:type="dxa"/>
          </w:tcPr>
          <w:p w14:paraId="3875811F" w14:textId="77777777" w:rsidR="00D93104" w:rsidRPr="00D93104" w:rsidRDefault="00D93104" w:rsidP="00D93104">
            <w:pPr>
              <w:tabs>
                <w:tab w:val="left" w:pos="1344"/>
              </w:tabs>
              <w:spacing w:after="40"/>
            </w:pPr>
            <w:r w:rsidRPr="00D93104">
              <w:t>Descripción del Requerimiento:</w:t>
            </w:r>
          </w:p>
        </w:tc>
        <w:tc>
          <w:tcPr>
            <w:tcW w:w="5588" w:type="dxa"/>
            <w:gridSpan w:val="2"/>
          </w:tcPr>
          <w:p w14:paraId="0EE7586F" w14:textId="33925B1A" w:rsidR="00D93104" w:rsidRPr="00D93104" w:rsidRDefault="00FF2233" w:rsidP="00D93104">
            <w:pPr>
              <w:tabs>
                <w:tab w:val="left" w:pos="1344"/>
              </w:tabs>
              <w:spacing w:after="40"/>
            </w:pPr>
            <w:r>
              <w:t>El sistema debe tener una interfaz de uso intuitiva y sencilla</w:t>
            </w:r>
          </w:p>
        </w:tc>
      </w:tr>
      <w:tr w:rsidR="00D93104" w:rsidRPr="00D93104" w14:paraId="390A9DCC" w14:textId="77777777" w:rsidTr="00C85D72">
        <w:tc>
          <w:tcPr>
            <w:tcW w:w="10485" w:type="dxa"/>
            <w:gridSpan w:val="2"/>
          </w:tcPr>
          <w:p w14:paraId="47BA4D7C" w14:textId="77777777" w:rsidR="00D93104" w:rsidRPr="00D93104" w:rsidRDefault="00D93104" w:rsidP="00D93104">
            <w:pPr>
              <w:tabs>
                <w:tab w:val="left" w:pos="1344"/>
              </w:tabs>
              <w:spacing w:after="40"/>
            </w:pPr>
            <w:r w:rsidRPr="00D93104">
              <w:t xml:space="preserve">Prioridad del Requerimiento  </w:t>
            </w:r>
          </w:p>
          <w:p w14:paraId="513B7260" w14:textId="77777777" w:rsidR="00D93104" w:rsidRPr="00D93104" w:rsidRDefault="00D93104" w:rsidP="00D93104">
            <w:pPr>
              <w:tabs>
                <w:tab w:val="left" w:pos="1344"/>
              </w:tabs>
              <w:spacing w:after="40"/>
            </w:pPr>
          </w:p>
        </w:tc>
        <w:tc>
          <w:tcPr>
            <w:tcW w:w="691" w:type="dxa"/>
          </w:tcPr>
          <w:p w14:paraId="709FAF07" w14:textId="77777777" w:rsidR="00D93104" w:rsidRPr="00D93104" w:rsidRDefault="00D93104" w:rsidP="00D93104">
            <w:pPr>
              <w:tabs>
                <w:tab w:val="left" w:pos="1344"/>
              </w:tabs>
              <w:spacing w:after="40"/>
            </w:pPr>
            <w:r w:rsidRPr="00D93104">
              <w:t>Alta</w:t>
            </w:r>
          </w:p>
        </w:tc>
      </w:tr>
    </w:tbl>
    <w:p w14:paraId="503765B3" w14:textId="33311620" w:rsidR="00D93104" w:rsidRDefault="00D93104" w:rsidP="006A5933">
      <w:pPr>
        <w:tabs>
          <w:tab w:val="left" w:pos="1344"/>
        </w:tabs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588"/>
        <w:gridCol w:w="4897"/>
        <w:gridCol w:w="691"/>
      </w:tblGrid>
      <w:tr w:rsidR="00971141" w:rsidRPr="00971141" w14:paraId="3B266AF3" w14:textId="77777777" w:rsidTr="00C85D72">
        <w:tc>
          <w:tcPr>
            <w:tcW w:w="5588" w:type="dxa"/>
          </w:tcPr>
          <w:p w14:paraId="174B22EB" w14:textId="77777777" w:rsidR="00971141" w:rsidRPr="00971141" w:rsidRDefault="00971141" w:rsidP="00971141">
            <w:pPr>
              <w:tabs>
                <w:tab w:val="left" w:pos="1344"/>
              </w:tabs>
              <w:spacing w:after="40"/>
            </w:pPr>
            <w:r w:rsidRPr="00971141">
              <w:t>Identificación del requerimiento:</w:t>
            </w:r>
          </w:p>
        </w:tc>
        <w:tc>
          <w:tcPr>
            <w:tcW w:w="5588" w:type="dxa"/>
            <w:gridSpan w:val="2"/>
          </w:tcPr>
          <w:p w14:paraId="38875721" w14:textId="50807A05" w:rsidR="00971141" w:rsidRPr="00971141" w:rsidRDefault="00971141" w:rsidP="00971141">
            <w:pPr>
              <w:tabs>
                <w:tab w:val="left" w:pos="1344"/>
              </w:tabs>
              <w:spacing w:after="40"/>
            </w:pPr>
            <w:r w:rsidRPr="00971141">
              <w:t>RF</w:t>
            </w:r>
            <w:r>
              <w:t>N</w:t>
            </w:r>
            <w:r w:rsidRPr="00971141">
              <w:t>0</w:t>
            </w:r>
            <w:r>
              <w:t>2</w:t>
            </w:r>
          </w:p>
        </w:tc>
      </w:tr>
      <w:tr w:rsidR="00971141" w:rsidRPr="00971141" w14:paraId="646418E4" w14:textId="77777777" w:rsidTr="00C85D72">
        <w:tc>
          <w:tcPr>
            <w:tcW w:w="5588" w:type="dxa"/>
          </w:tcPr>
          <w:p w14:paraId="4BE1BD93" w14:textId="77777777" w:rsidR="00971141" w:rsidRPr="00971141" w:rsidRDefault="00971141" w:rsidP="00971141">
            <w:pPr>
              <w:tabs>
                <w:tab w:val="left" w:pos="1344"/>
              </w:tabs>
              <w:spacing w:after="40"/>
            </w:pPr>
            <w:r w:rsidRPr="00971141">
              <w:t>Nombre de Requerimiento:</w:t>
            </w:r>
          </w:p>
        </w:tc>
        <w:tc>
          <w:tcPr>
            <w:tcW w:w="5588" w:type="dxa"/>
            <w:gridSpan w:val="2"/>
          </w:tcPr>
          <w:p w14:paraId="2E328D51" w14:textId="6895924E" w:rsidR="00971141" w:rsidRPr="00971141" w:rsidRDefault="00B150C6" w:rsidP="00971141">
            <w:pPr>
              <w:tabs>
                <w:tab w:val="left" w:pos="1344"/>
              </w:tabs>
              <w:spacing w:after="40"/>
            </w:pPr>
            <w:r>
              <w:t xml:space="preserve">Diseño de la interfaz a la característica de la WEB HTM 8 con algunos comandos de CSS </w:t>
            </w:r>
          </w:p>
        </w:tc>
      </w:tr>
      <w:tr w:rsidR="00971141" w:rsidRPr="00971141" w14:paraId="73B89B84" w14:textId="77777777" w:rsidTr="00C85D72">
        <w:tc>
          <w:tcPr>
            <w:tcW w:w="5588" w:type="dxa"/>
          </w:tcPr>
          <w:p w14:paraId="6F1BD311" w14:textId="77777777" w:rsidR="00971141" w:rsidRPr="00971141" w:rsidRDefault="00971141" w:rsidP="00971141">
            <w:pPr>
              <w:tabs>
                <w:tab w:val="left" w:pos="1344"/>
              </w:tabs>
              <w:spacing w:after="40"/>
            </w:pPr>
            <w:r w:rsidRPr="00971141">
              <w:t>Características:</w:t>
            </w:r>
          </w:p>
        </w:tc>
        <w:tc>
          <w:tcPr>
            <w:tcW w:w="5588" w:type="dxa"/>
            <w:gridSpan w:val="2"/>
          </w:tcPr>
          <w:p w14:paraId="197D3721" w14:textId="73D13F51" w:rsidR="00971141" w:rsidRPr="00971141" w:rsidRDefault="00B150C6" w:rsidP="00971141">
            <w:pPr>
              <w:tabs>
                <w:tab w:val="left" w:pos="1344"/>
              </w:tabs>
              <w:spacing w:after="40"/>
            </w:pPr>
            <w:r>
              <w:t>El sistema deberá de tener una interfaz de usuario, teniendo en cuenta las características de la web HTML intuitivas</w:t>
            </w:r>
          </w:p>
        </w:tc>
      </w:tr>
      <w:tr w:rsidR="00971141" w:rsidRPr="00971141" w14:paraId="528DA88A" w14:textId="77777777" w:rsidTr="00C85D72">
        <w:tc>
          <w:tcPr>
            <w:tcW w:w="5588" w:type="dxa"/>
          </w:tcPr>
          <w:p w14:paraId="0C330F71" w14:textId="77777777" w:rsidR="00971141" w:rsidRPr="00971141" w:rsidRDefault="00971141" w:rsidP="00971141">
            <w:pPr>
              <w:tabs>
                <w:tab w:val="left" w:pos="1344"/>
              </w:tabs>
              <w:spacing w:after="40"/>
            </w:pPr>
            <w:r w:rsidRPr="00971141">
              <w:lastRenderedPageBreak/>
              <w:t>Descripción del Requerimiento:</w:t>
            </w:r>
          </w:p>
        </w:tc>
        <w:tc>
          <w:tcPr>
            <w:tcW w:w="5588" w:type="dxa"/>
            <w:gridSpan w:val="2"/>
          </w:tcPr>
          <w:p w14:paraId="1DE41887" w14:textId="751E4B73" w:rsidR="00971141" w:rsidRPr="00971141" w:rsidRDefault="00B150C6" w:rsidP="00971141">
            <w:pPr>
              <w:tabs>
                <w:tab w:val="left" w:pos="1344"/>
              </w:tabs>
              <w:spacing w:after="40"/>
            </w:pPr>
            <w:r>
              <w:t>La interfaz de usuario se debe ajustar a las características de la web HTML intuitivas, dentro de la cual estará incorporado el sistema de gestión de automatización del proceso</w:t>
            </w:r>
          </w:p>
        </w:tc>
      </w:tr>
      <w:tr w:rsidR="00971141" w:rsidRPr="00971141" w14:paraId="65FF1B8F" w14:textId="77777777" w:rsidTr="00C85D72">
        <w:tc>
          <w:tcPr>
            <w:tcW w:w="10485" w:type="dxa"/>
            <w:gridSpan w:val="2"/>
          </w:tcPr>
          <w:p w14:paraId="52FBBF71" w14:textId="77777777" w:rsidR="00971141" w:rsidRPr="00971141" w:rsidRDefault="00971141" w:rsidP="00971141">
            <w:pPr>
              <w:tabs>
                <w:tab w:val="left" w:pos="1344"/>
              </w:tabs>
              <w:spacing w:after="40"/>
            </w:pPr>
            <w:r w:rsidRPr="00971141">
              <w:t xml:space="preserve">Prioridad del Requerimiento  </w:t>
            </w:r>
          </w:p>
          <w:p w14:paraId="1EEC2752" w14:textId="77777777" w:rsidR="00971141" w:rsidRPr="00971141" w:rsidRDefault="00971141" w:rsidP="00971141">
            <w:pPr>
              <w:tabs>
                <w:tab w:val="left" w:pos="1344"/>
              </w:tabs>
              <w:spacing w:after="40"/>
            </w:pPr>
          </w:p>
        </w:tc>
        <w:tc>
          <w:tcPr>
            <w:tcW w:w="691" w:type="dxa"/>
          </w:tcPr>
          <w:p w14:paraId="64AD4363" w14:textId="77777777" w:rsidR="00971141" w:rsidRPr="00971141" w:rsidRDefault="00971141" w:rsidP="00971141">
            <w:pPr>
              <w:tabs>
                <w:tab w:val="left" w:pos="1344"/>
              </w:tabs>
              <w:spacing w:after="40"/>
            </w:pPr>
            <w:r w:rsidRPr="00971141">
              <w:t>Alta</w:t>
            </w:r>
          </w:p>
        </w:tc>
      </w:tr>
    </w:tbl>
    <w:p w14:paraId="7D2A8AF6" w14:textId="51385E1B" w:rsidR="00971141" w:rsidRDefault="00971141" w:rsidP="006A5933">
      <w:pPr>
        <w:tabs>
          <w:tab w:val="left" w:pos="1344"/>
        </w:tabs>
      </w:pPr>
    </w:p>
    <w:p w14:paraId="7A7F1157" w14:textId="77C92725" w:rsidR="007E7ABC" w:rsidRDefault="007E7ABC" w:rsidP="006A5933">
      <w:pPr>
        <w:tabs>
          <w:tab w:val="left" w:pos="1344"/>
        </w:tabs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588"/>
        <w:gridCol w:w="4897"/>
        <w:gridCol w:w="691"/>
      </w:tblGrid>
      <w:tr w:rsidR="007E7ABC" w:rsidRPr="007E7ABC" w14:paraId="47F9EC8E" w14:textId="77777777" w:rsidTr="00C85D72">
        <w:tc>
          <w:tcPr>
            <w:tcW w:w="5588" w:type="dxa"/>
          </w:tcPr>
          <w:p w14:paraId="0126A64B" w14:textId="77777777" w:rsidR="007E7ABC" w:rsidRPr="007E7ABC" w:rsidRDefault="007E7ABC" w:rsidP="007E7ABC">
            <w:pPr>
              <w:tabs>
                <w:tab w:val="left" w:pos="1344"/>
              </w:tabs>
              <w:spacing w:after="40"/>
            </w:pPr>
            <w:r w:rsidRPr="007E7ABC">
              <w:t>Identificación del requerimiento:</w:t>
            </w:r>
          </w:p>
        </w:tc>
        <w:tc>
          <w:tcPr>
            <w:tcW w:w="5588" w:type="dxa"/>
            <w:gridSpan w:val="2"/>
          </w:tcPr>
          <w:p w14:paraId="42C62EB0" w14:textId="3E59FD94" w:rsidR="007E7ABC" w:rsidRPr="007E7ABC" w:rsidRDefault="007E7ABC" w:rsidP="007E7ABC">
            <w:pPr>
              <w:tabs>
                <w:tab w:val="left" w:pos="1344"/>
              </w:tabs>
              <w:spacing w:after="40"/>
            </w:pPr>
            <w:r w:rsidRPr="007E7ABC">
              <w:t>RF</w:t>
            </w:r>
            <w:r w:rsidR="0013228E">
              <w:t>N</w:t>
            </w:r>
            <w:r w:rsidRPr="007E7ABC">
              <w:t>0</w:t>
            </w:r>
            <w:r>
              <w:t>3</w:t>
            </w:r>
          </w:p>
        </w:tc>
      </w:tr>
      <w:tr w:rsidR="007E7ABC" w:rsidRPr="007E7ABC" w14:paraId="50AB330A" w14:textId="77777777" w:rsidTr="00C85D72">
        <w:tc>
          <w:tcPr>
            <w:tcW w:w="5588" w:type="dxa"/>
          </w:tcPr>
          <w:p w14:paraId="59F4E7FD" w14:textId="77777777" w:rsidR="007E7ABC" w:rsidRPr="007E7ABC" w:rsidRDefault="007E7ABC" w:rsidP="007E7ABC">
            <w:pPr>
              <w:tabs>
                <w:tab w:val="left" w:pos="1344"/>
              </w:tabs>
              <w:spacing w:after="40"/>
            </w:pPr>
            <w:r w:rsidRPr="007E7ABC">
              <w:t>Nombre de Requerimiento:</w:t>
            </w:r>
          </w:p>
        </w:tc>
        <w:tc>
          <w:tcPr>
            <w:tcW w:w="5588" w:type="dxa"/>
            <w:gridSpan w:val="2"/>
          </w:tcPr>
          <w:p w14:paraId="2374BE09" w14:textId="227A6119" w:rsidR="007E7ABC" w:rsidRPr="007E7ABC" w:rsidRDefault="007E7ABC" w:rsidP="007E7ABC">
            <w:pPr>
              <w:tabs>
                <w:tab w:val="left" w:pos="1344"/>
              </w:tabs>
              <w:spacing w:after="40"/>
            </w:pPr>
            <w:r>
              <w:t>Desempeño</w:t>
            </w:r>
          </w:p>
        </w:tc>
      </w:tr>
      <w:tr w:rsidR="007E7ABC" w:rsidRPr="007E7ABC" w14:paraId="0511D8BA" w14:textId="77777777" w:rsidTr="00C85D72">
        <w:tc>
          <w:tcPr>
            <w:tcW w:w="5588" w:type="dxa"/>
          </w:tcPr>
          <w:p w14:paraId="52D1E351" w14:textId="77777777" w:rsidR="007E7ABC" w:rsidRPr="007E7ABC" w:rsidRDefault="007E7ABC" w:rsidP="007E7ABC">
            <w:pPr>
              <w:tabs>
                <w:tab w:val="left" w:pos="1344"/>
              </w:tabs>
              <w:spacing w:after="40"/>
            </w:pPr>
            <w:r w:rsidRPr="007E7ABC">
              <w:t>Características:</w:t>
            </w:r>
          </w:p>
        </w:tc>
        <w:tc>
          <w:tcPr>
            <w:tcW w:w="5588" w:type="dxa"/>
            <w:gridSpan w:val="2"/>
          </w:tcPr>
          <w:p w14:paraId="590A8EB7" w14:textId="5E9626A9" w:rsidR="007E7ABC" w:rsidRPr="007E7ABC" w:rsidRDefault="007E7ABC" w:rsidP="007E7ABC">
            <w:pPr>
              <w:tabs>
                <w:tab w:val="left" w:pos="1344"/>
              </w:tabs>
            </w:pPr>
            <w:r>
              <w:t>El sistema garantizara a los usuarios un desempeño en cuanto a los datos almacenado en el sistema ofreciéndole una confiabilidad a esta misma.</w:t>
            </w:r>
          </w:p>
        </w:tc>
      </w:tr>
      <w:tr w:rsidR="007E7ABC" w:rsidRPr="007E7ABC" w14:paraId="34ED8F78" w14:textId="77777777" w:rsidTr="00C85D72">
        <w:tc>
          <w:tcPr>
            <w:tcW w:w="5588" w:type="dxa"/>
          </w:tcPr>
          <w:p w14:paraId="18B40DAC" w14:textId="77777777" w:rsidR="007E7ABC" w:rsidRPr="007E7ABC" w:rsidRDefault="007E7ABC" w:rsidP="007E7ABC">
            <w:pPr>
              <w:tabs>
                <w:tab w:val="left" w:pos="1344"/>
              </w:tabs>
              <w:spacing w:after="40"/>
            </w:pPr>
            <w:r w:rsidRPr="007E7ABC">
              <w:t>Descripción del Requerimiento:</w:t>
            </w:r>
          </w:p>
        </w:tc>
        <w:tc>
          <w:tcPr>
            <w:tcW w:w="5588" w:type="dxa"/>
            <w:gridSpan w:val="2"/>
          </w:tcPr>
          <w:p w14:paraId="4E7D3881" w14:textId="14D2595C" w:rsidR="007E7ABC" w:rsidRPr="007E7ABC" w:rsidRDefault="00AB6F19" w:rsidP="00AB6F19">
            <w:pPr>
              <w:tabs>
                <w:tab w:val="left" w:pos="1344"/>
              </w:tabs>
              <w:rPr>
                <w:lang w:val="es-MX"/>
              </w:rPr>
            </w:pPr>
            <w:r w:rsidRPr="00AB6F19">
              <w:rPr>
                <w:lang w:val="es-MX"/>
              </w:rPr>
              <w:t>Garantizar   el   desempeño   del   sistema   informático   a   los   diferentes</w:t>
            </w:r>
            <w:r>
              <w:rPr>
                <w:lang w:val="es-MX"/>
              </w:rPr>
              <w:t xml:space="preserve"> </w:t>
            </w:r>
            <w:r w:rsidRPr="00AB6F19">
              <w:rPr>
                <w:lang w:val="es-MX"/>
              </w:rPr>
              <w:t xml:space="preserve">usuarios.   En   este   sentido   la   información  </w:t>
            </w:r>
            <w:r>
              <w:rPr>
                <w:lang w:val="es-MX"/>
              </w:rPr>
              <w:t xml:space="preserve"> </w:t>
            </w:r>
            <w:r w:rsidRPr="00AB6F19">
              <w:rPr>
                <w:lang w:val="es-MX"/>
              </w:rPr>
              <w:t>almacenada   o   registros</w:t>
            </w:r>
            <w:r>
              <w:rPr>
                <w:lang w:val="es-MX"/>
              </w:rPr>
              <w:t xml:space="preserve"> </w:t>
            </w:r>
            <w:r w:rsidRPr="00AB6F19">
              <w:rPr>
                <w:lang w:val="es-MX"/>
              </w:rPr>
              <w:t>realizados   podrán   ser   consultados   y   actualizados   permanente   y</w:t>
            </w:r>
            <w:r>
              <w:rPr>
                <w:lang w:val="es-MX"/>
              </w:rPr>
              <w:t xml:space="preserve"> </w:t>
            </w:r>
            <w:r w:rsidRPr="00AB6F19">
              <w:rPr>
                <w:lang w:val="es-MX"/>
              </w:rPr>
              <w:t>simultáneamente, sin que se afecte el tiempo de respuesta.</w:t>
            </w:r>
          </w:p>
        </w:tc>
      </w:tr>
      <w:tr w:rsidR="007E7ABC" w:rsidRPr="007E7ABC" w14:paraId="737BB0CF" w14:textId="77777777" w:rsidTr="00C85D72">
        <w:tc>
          <w:tcPr>
            <w:tcW w:w="10485" w:type="dxa"/>
            <w:gridSpan w:val="2"/>
          </w:tcPr>
          <w:p w14:paraId="22A277B5" w14:textId="77777777" w:rsidR="007E7ABC" w:rsidRPr="007E7ABC" w:rsidRDefault="007E7ABC" w:rsidP="007E7ABC">
            <w:pPr>
              <w:tabs>
                <w:tab w:val="left" w:pos="1344"/>
              </w:tabs>
              <w:spacing w:after="40"/>
            </w:pPr>
            <w:r w:rsidRPr="007E7ABC">
              <w:t xml:space="preserve">Prioridad del Requerimiento  </w:t>
            </w:r>
          </w:p>
          <w:p w14:paraId="4DD73172" w14:textId="77777777" w:rsidR="007E7ABC" w:rsidRPr="007E7ABC" w:rsidRDefault="007E7ABC" w:rsidP="007E7ABC">
            <w:pPr>
              <w:tabs>
                <w:tab w:val="left" w:pos="1344"/>
              </w:tabs>
              <w:spacing w:after="40"/>
            </w:pPr>
          </w:p>
        </w:tc>
        <w:tc>
          <w:tcPr>
            <w:tcW w:w="691" w:type="dxa"/>
          </w:tcPr>
          <w:p w14:paraId="5390C252" w14:textId="77777777" w:rsidR="007E7ABC" w:rsidRPr="007E7ABC" w:rsidRDefault="007E7ABC" w:rsidP="007E7ABC">
            <w:pPr>
              <w:tabs>
                <w:tab w:val="left" w:pos="1344"/>
              </w:tabs>
              <w:spacing w:after="40"/>
            </w:pPr>
            <w:r w:rsidRPr="007E7ABC">
              <w:t>Alta</w:t>
            </w:r>
          </w:p>
        </w:tc>
      </w:tr>
    </w:tbl>
    <w:p w14:paraId="7AEFB00C" w14:textId="32EDEB64" w:rsidR="007E7ABC" w:rsidRDefault="007E7ABC" w:rsidP="006A5933">
      <w:pPr>
        <w:tabs>
          <w:tab w:val="left" w:pos="1344"/>
        </w:tabs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588"/>
        <w:gridCol w:w="4897"/>
        <w:gridCol w:w="691"/>
      </w:tblGrid>
      <w:tr w:rsidR="0013228E" w:rsidRPr="0013228E" w14:paraId="23B352B5" w14:textId="77777777" w:rsidTr="00C85D72">
        <w:tc>
          <w:tcPr>
            <w:tcW w:w="5588" w:type="dxa"/>
          </w:tcPr>
          <w:p w14:paraId="6BCE49D9" w14:textId="77777777" w:rsidR="0013228E" w:rsidRPr="0013228E" w:rsidRDefault="0013228E" w:rsidP="0013228E">
            <w:pPr>
              <w:tabs>
                <w:tab w:val="left" w:pos="1344"/>
              </w:tabs>
              <w:spacing w:after="40"/>
            </w:pPr>
            <w:r w:rsidRPr="0013228E">
              <w:t>Identificación del requerimiento:</w:t>
            </w:r>
          </w:p>
        </w:tc>
        <w:tc>
          <w:tcPr>
            <w:tcW w:w="5588" w:type="dxa"/>
            <w:gridSpan w:val="2"/>
          </w:tcPr>
          <w:p w14:paraId="63F406BC" w14:textId="0030CEB9" w:rsidR="0013228E" w:rsidRPr="0013228E" w:rsidRDefault="0013228E" w:rsidP="0013228E">
            <w:pPr>
              <w:tabs>
                <w:tab w:val="left" w:pos="1344"/>
              </w:tabs>
              <w:spacing w:after="40"/>
            </w:pPr>
            <w:r w:rsidRPr="0013228E">
              <w:t>RF</w:t>
            </w:r>
            <w:r>
              <w:t>N04</w:t>
            </w:r>
          </w:p>
        </w:tc>
      </w:tr>
      <w:tr w:rsidR="0013228E" w:rsidRPr="0013228E" w14:paraId="67E16B03" w14:textId="77777777" w:rsidTr="00C85D72">
        <w:tc>
          <w:tcPr>
            <w:tcW w:w="5588" w:type="dxa"/>
          </w:tcPr>
          <w:p w14:paraId="3178BF9F" w14:textId="77777777" w:rsidR="0013228E" w:rsidRPr="0013228E" w:rsidRDefault="0013228E" w:rsidP="0013228E">
            <w:pPr>
              <w:tabs>
                <w:tab w:val="left" w:pos="1344"/>
              </w:tabs>
              <w:spacing w:after="40"/>
            </w:pPr>
            <w:r w:rsidRPr="0013228E">
              <w:t>Nombre de Requerimiento:</w:t>
            </w:r>
          </w:p>
        </w:tc>
        <w:tc>
          <w:tcPr>
            <w:tcW w:w="5588" w:type="dxa"/>
            <w:gridSpan w:val="2"/>
          </w:tcPr>
          <w:p w14:paraId="005C16C0" w14:textId="6CBB108B" w:rsidR="0013228E" w:rsidRPr="0013228E" w:rsidRDefault="0013228E" w:rsidP="0013228E">
            <w:pPr>
              <w:tabs>
                <w:tab w:val="left" w:pos="1344"/>
              </w:tabs>
              <w:spacing w:after="40"/>
            </w:pPr>
            <w:r>
              <w:t>Nivel de Usuario</w:t>
            </w:r>
          </w:p>
        </w:tc>
      </w:tr>
      <w:tr w:rsidR="0013228E" w:rsidRPr="0013228E" w14:paraId="6818B5D9" w14:textId="77777777" w:rsidTr="00C85D72">
        <w:tc>
          <w:tcPr>
            <w:tcW w:w="5588" w:type="dxa"/>
          </w:tcPr>
          <w:p w14:paraId="4DD332D3" w14:textId="77777777" w:rsidR="0013228E" w:rsidRPr="0013228E" w:rsidRDefault="0013228E" w:rsidP="0013228E">
            <w:pPr>
              <w:tabs>
                <w:tab w:val="left" w:pos="1344"/>
              </w:tabs>
              <w:spacing w:after="40"/>
            </w:pPr>
            <w:r w:rsidRPr="0013228E">
              <w:t>Características:</w:t>
            </w:r>
          </w:p>
        </w:tc>
        <w:tc>
          <w:tcPr>
            <w:tcW w:w="5588" w:type="dxa"/>
            <w:gridSpan w:val="2"/>
          </w:tcPr>
          <w:p w14:paraId="3A519D9F" w14:textId="5437F88B" w:rsidR="0013228E" w:rsidRPr="0013228E" w:rsidRDefault="0013228E" w:rsidP="0013228E">
            <w:pPr>
              <w:tabs>
                <w:tab w:val="left" w:pos="1344"/>
              </w:tabs>
              <w:spacing w:after="40"/>
            </w:pPr>
            <w:r>
              <w:t xml:space="preserve">Garantiza al usuario el </w:t>
            </w:r>
            <w:r w:rsidR="002D1451">
              <w:t>acceso de</w:t>
            </w:r>
            <w:r>
              <w:t xml:space="preserve"> información </w:t>
            </w:r>
            <w:proofErr w:type="gramStart"/>
            <w:r>
              <w:t>de acuerdo al</w:t>
            </w:r>
            <w:proofErr w:type="gramEnd"/>
            <w:r>
              <w:t xml:space="preserve"> nivel que posee</w:t>
            </w:r>
          </w:p>
        </w:tc>
      </w:tr>
      <w:tr w:rsidR="0013228E" w:rsidRPr="0013228E" w14:paraId="4543FA95" w14:textId="77777777" w:rsidTr="00C85D72">
        <w:tc>
          <w:tcPr>
            <w:tcW w:w="5588" w:type="dxa"/>
          </w:tcPr>
          <w:p w14:paraId="170544EA" w14:textId="77777777" w:rsidR="0013228E" w:rsidRPr="0013228E" w:rsidRDefault="0013228E" w:rsidP="0013228E">
            <w:pPr>
              <w:tabs>
                <w:tab w:val="left" w:pos="1344"/>
              </w:tabs>
              <w:spacing w:after="40"/>
            </w:pPr>
            <w:r w:rsidRPr="0013228E">
              <w:t>Descripción del Requerimiento:</w:t>
            </w:r>
          </w:p>
        </w:tc>
        <w:tc>
          <w:tcPr>
            <w:tcW w:w="5588" w:type="dxa"/>
            <w:gridSpan w:val="2"/>
          </w:tcPr>
          <w:p w14:paraId="4318889C" w14:textId="718C7411" w:rsidR="001175B8" w:rsidRPr="001175B8" w:rsidRDefault="001175B8" w:rsidP="001175B8">
            <w:pPr>
              <w:tabs>
                <w:tab w:val="left" w:pos="1344"/>
              </w:tabs>
              <w:spacing w:after="40"/>
              <w:rPr>
                <w:lang w:val="es-MX"/>
              </w:rPr>
            </w:pPr>
            <w:r w:rsidRPr="001175B8">
              <w:rPr>
                <w:lang w:val="es-MX"/>
              </w:rPr>
              <w:t>Facilidades y controles para permitir el acceso a la información al</w:t>
            </w:r>
            <w:r>
              <w:rPr>
                <w:lang w:val="es-MX"/>
              </w:rPr>
              <w:t xml:space="preserve"> </w:t>
            </w:r>
            <w:r w:rsidRPr="001175B8">
              <w:rPr>
                <w:lang w:val="es-MX"/>
              </w:rPr>
              <w:t>personal autorizado a través de Internet, con la intención de consultar y</w:t>
            </w:r>
            <w:r>
              <w:rPr>
                <w:lang w:val="es-MX"/>
              </w:rPr>
              <w:t xml:space="preserve"> </w:t>
            </w:r>
            <w:r w:rsidRPr="001175B8">
              <w:rPr>
                <w:lang w:val="es-MX"/>
              </w:rPr>
              <w:t xml:space="preserve">subir información pertinente para cada una de ellas. </w:t>
            </w:r>
          </w:p>
          <w:p w14:paraId="40317AE2" w14:textId="5CC41D82" w:rsidR="0013228E" w:rsidRPr="0013228E" w:rsidRDefault="0013228E" w:rsidP="0013228E">
            <w:pPr>
              <w:tabs>
                <w:tab w:val="left" w:pos="1344"/>
              </w:tabs>
              <w:spacing w:after="40"/>
              <w:rPr>
                <w:lang w:val="es-MX"/>
              </w:rPr>
            </w:pPr>
          </w:p>
        </w:tc>
      </w:tr>
      <w:tr w:rsidR="0013228E" w:rsidRPr="0013228E" w14:paraId="0CB3ECD0" w14:textId="77777777" w:rsidTr="00C85D72">
        <w:tc>
          <w:tcPr>
            <w:tcW w:w="10485" w:type="dxa"/>
            <w:gridSpan w:val="2"/>
          </w:tcPr>
          <w:p w14:paraId="5BF0EEBC" w14:textId="77777777" w:rsidR="0013228E" w:rsidRPr="0013228E" w:rsidRDefault="0013228E" w:rsidP="0013228E">
            <w:pPr>
              <w:tabs>
                <w:tab w:val="left" w:pos="1344"/>
              </w:tabs>
              <w:spacing w:after="40"/>
            </w:pPr>
            <w:r w:rsidRPr="0013228E">
              <w:t xml:space="preserve">Prioridad del Requerimiento  </w:t>
            </w:r>
          </w:p>
          <w:p w14:paraId="45037C83" w14:textId="77777777" w:rsidR="0013228E" w:rsidRPr="0013228E" w:rsidRDefault="0013228E" w:rsidP="0013228E">
            <w:pPr>
              <w:tabs>
                <w:tab w:val="left" w:pos="1344"/>
              </w:tabs>
              <w:spacing w:after="40"/>
            </w:pPr>
          </w:p>
        </w:tc>
        <w:tc>
          <w:tcPr>
            <w:tcW w:w="691" w:type="dxa"/>
          </w:tcPr>
          <w:p w14:paraId="31CC7BBE" w14:textId="77777777" w:rsidR="0013228E" w:rsidRPr="0013228E" w:rsidRDefault="0013228E" w:rsidP="0013228E">
            <w:pPr>
              <w:tabs>
                <w:tab w:val="left" w:pos="1344"/>
              </w:tabs>
              <w:spacing w:after="40"/>
            </w:pPr>
            <w:r w:rsidRPr="0013228E">
              <w:t>Alta</w:t>
            </w:r>
          </w:p>
        </w:tc>
      </w:tr>
    </w:tbl>
    <w:p w14:paraId="6C6C24FB" w14:textId="60AFB6D6" w:rsidR="00AB6F19" w:rsidRDefault="00AB6F19" w:rsidP="006A5933">
      <w:pPr>
        <w:tabs>
          <w:tab w:val="left" w:pos="1344"/>
        </w:tabs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588"/>
        <w:gridCol w:w="4897"/>
        <w:gridCol w:w="691"/>
      </w:tblGrid>
      <w:tr w:rsidR="001175B8" w:rsidRPr="001175B8" w14:paraId="5785F9FE" w14:textId="77777777" w:rsidTr="00C85D72">
        <w:tc>
          <w:tcPr>
            <w:tcW w:w="5588" w:type="dxa"/>
          </w:tcPr>
          <w:p w14:paraId="4829868F" w14:textId="77777777" w:rsidR="001175B8" w:rsidRPr="001175B8" w:rsidRDefault="001175B8" w:rsidP="001175B8">
            <w:pPr>
              <w:tabs>
                <w:tab w:val="left" w:pos="1344"/>
              </w:tabs>
              <w:spacing w:after="40"/>
            </w:pPr>
            <w:r w:rsidRPr="001175B8">
              <w:t>Identificación del requerimiento:</w:t>
            </w:r>
          </w:p>
        </w:tc>
        <w:tc>
          <w:tcPr>
            <w:tcW w:w="5588" w:type="dxa"/>
            <w:gridSpan w:val="2"/>
          </w:tcPr>
          <w:p w14:paraId="7C1BF4A9" w14:textId="79F0CDB0" w:rsidR="001175B8" w:rsidRPr="001175B8" w:rsidRDefault="001175B8" w:rsidP="001175B8">
            <w:pPr>
              <w:tabs>
                <w:tab w:val="left" w:pos="1344"/>
              </w:tabs>
              <w:spacing w:after="40"/>
            </w:pPr>
            <w:r w:rsidRPr="001175B8">
              <w:t>RFN0</w:t>
            </w:r>
            <w:r>
              <w:t>5</w:t>
            </w:r>
          </w:p>
        </w:tc>
      </w:tr>
      <w:tr w:rsidR="001175B8" w:rsidRPr="001175B8" w14:paraId="4C2609F8" w14:textId="77777777" w:rsidTr="00C85D72">
        <w:tc>
          <w:tcPr>
            <w:tcW w:w="5588" w:type="dxa"/>
          </w:tcPr>
          <w:p w14:paraId="49D47631" w14:textId="77777777" w:rsidR="001175B8" w:rsidRPr="001175B8" w:rsidRDefault="001175B8" w:rsidP="001175B8">
            <w:pPr>
              <w:tabs>
                <w:tab w:val="left" w:pos="1344"/>
              </w:tabs>
              <w:spacing w:after="40"/>
            </w:pPr>
            <w:r w:rsidRPr="001175B8">
              <w:t>Nombre de Requerimiento:</w:t>
            </w:r>
          </w:p>
        </w:tc>
        <w:tc>
          <w:tcPr>
            <w:tcW w:w="5588" w:type="dxa"/>
            <w:gridSpan w:val="2"/>
          </w:tcPr>
          <w:p w14:paraId="76C7055F" w14:textId="2D529300" w:rsidR="001175B8" w:rsidRPr="001175B8" w:rsidRDefault="00B20B35" w:rsidP="001175B8">
            <w:pPr>
              <w:tabs>
                <w:tab w:val="left" w:pos="1344"/>
              </w:tabs>
              <w:spacing w:after="40"/>
            </w:pPr>
            <w:r>
              <w:t>Seguridad de Información</w:t>
            </w:r>
          </w:p>
        </w:tc>
      </w:tr>
      <w:tr w:rsidR="001175B8" w:rsidRPr="001175B8" w14:paraId="38D637ED" w14:textId="77777777" w:rsidTr="00C85D72">
        <w:tc>
          <w:tcPr>
            <w:tcW w:w="5588" w:type="dxa"/>
          </w:tcPr>
          <w:p w14:paraId="6A593DB1" w14:textId="77777777" w:rsidR="001175B8" w:rsidRPr="001175B8" w:rsidRDefault="001175B8" w:rsidP="001175B8">
            <w:pPr>
              <w:tabs>
                <w:tab w:val="left" w:pos="1344"/>
              </w:tabs>
              <w:spacing w:after="40"/>
            </w:pPr>
            <w:r w:rsidRPr="001175B8">
              <w:t>Características:</w:t>
            </w:r>
          </w:p>
        </w:tc>
        <w:tc>
          <w:tcPr>
            <w:tcW w:w="5588" w:type="dxa"/>
            <w:gridSpan w:val="2"/>
          </w:tcPr>
          <w:p w14:paraId="7CA09DE4" w14:textId="70981990" w:rsidR="001175B8" w:rsidRPr="001175B8" w:rsidRDefault="00B20B35" w:rsidP="001175B8">
            <w:pPr>
              <w:tabs>
                <w:tab w:val="left" w:pos="1344"/>
              </w:tabs>
              <w:spacing w:after="40"/>
            </w:pPr>
            <w:r>
              <w:t>El sistema garantizara a los usuarios una seguridad en cuanto a la información que se procede en el sistema</w:t>
            </w:r>
          </w:p>
        </w:tc>
      </w:tr>
      <w:tr w:rsidR="001175B8" w:rsidRPr="001175B8" w14:paraId="571C10B2" w14:textId="77777777" w:rsidTr="00C85D72">
        <w:tc>
          <w:tcPr>
            <w:tcW w:w="5588" w:type="dxa"/>
          </w:tcPr>
          <w:p w14:paraId="0D2C61EE" w14:textId="77777777" w:rsidR="001175B8" w:rsidRPr="001175B8" w:rsidRDefault="001175B8" w:rsidP="001175B8">
            <w:pPr>
              <w:tabs>
                <w:tab w:val="left" w:pos="1344"/>
              </w:tabs>
              <w:spacing w:after="40"/>
            </w:pPr>
            <w:r w:rsidRPr="001175B8">
              <w:t>Descripción del Requerimiento:</w:t>
            </w:r>
          </w:p>
        </w:tc>
        <w:tc>
          <w:tcPr>
            <w:tcW w:w="5588" w:type="dxa"/>
            <w:gridSpan w:val="2"/>
          </w:tcPr>
          <w:p w14:paraId="27613431" w14:textId="2F94EF6F" w:rsidR="001175B8" w:rsidRPr="001175B8" w:rsidRDefault="00B20B35" w:rsidP="00B20B35">
            <w:pPr>
              <w:tabs>
                <w:tab w:val="left" w:pos="1344"/>
              </w:tabs>
              <w:rPr>
                <w:lang w:val="es-MX"/>
              </w:rPr>
            </w:pPr>
            <w:r>
              <w:rPr>
                <w:lang w:val="es-MX"/>
              </w:rPr>
              <w:t>Garantiza la seguridad del sistema con respecto</w:t>
            </w:r>
            <w:r w:rsidR="001E654C">
              <w:rPr>
                <w:lang w:val="es-MX"/>
              </w:rPr>
              <w:t xml:space="preserve"> a la información y datos que se manejan tales sean documentos, archivos y contraseñas</w:t>
            </w:r>
          </w:p>
        </w:tc>
      </w:tr>
      <w:tr w:rsidR="001175B8" w:rsidRPr="001175B8" w14:paraId="3BFF6F3C" w14:textId="77777777" w:rsidTr="00C85D72">
        <w:tc>
          <w:tcPr>
            <w:tcW w:w="10485" w:type="dxa"/>
            <w:gridSpan w:val="2"/>
          </w:tcPr>
          <w:p w14:paraId="6AB94EC8" w14:textId="77777777" w:rsidR="001175B8" w:rsidRPr="001175B8" w:rsidRDefault="001175B8" w:rsidP="001175B8">
            <w:pPr>
              <w:tabs>
                <w:tab w:val="left" w:pos="1344"/>
              </w:tabs>
              <w:spacing w:after="40"/>
            </w:pPr>
            <w:r w:rsidRPr="001175B8">
              <w:t xml:space="preserve">Prioridad del Requerimiento  </w:t>
            </w:r>
          </w:p>
          <w:p w14:paraId="621051DB" w14:textId="77777777" w:rsidR="001175B8" w:rsidRPr="001175B8" w:rsidRDefault="001175B8" w:rsidP="001175B8">
            <w:pPr>
              <w:tabs>
                <w:tab w:val="left" w:pos="1344"/>
              </w:tabs>
              <w:spacing w:after="40"/>
            </w:pPr>
          </w:p>
        </w:tc>
        <w:tc>
          <w:tcPr>
            <w:tcW w:w="691" w:type="dxa"/>
          </w:tcPr>
          <w:p w14:paraId="27211A6C" w14:textId="77777777" w:rsidR="001175B8" w:rsidRPr="001175B8" w:rsidRDefault="001175B8" w:rsidP="001175B8">
            <w:pPr>
              <w:tabs>
                <w:tab w:val="left" w:pos="1344"/>
              </w:tabs>
              <w:spacing w:after="40"/>
            </w:pPr>
            <w:r w:rsidRPr="001175B8">
              <w:t>Alta</w:t>
            </w:r>
          </w:p>
        </w:tc>
      </w:tr>
    </w:tbl>
    <w:p w14:paraId="710ED86C" w14:textId="7FB24006" w:rsidR="001175B8" w:rsidRDefault="001175B8" w:rsidP="006A5933">
      <w:pPr>
        <w:tabs>
          <w:tab w:val="left" w:pos="1344"/>
        </w:tabs>
      </w:pPr>
    </w:p>
    <w:tbl>
      <w:tblPr>
        <w:tblStyle w:val="Tablaconcuadrcul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a de diseño de encabezado"/>
      </w:tblPr>
      <w:tblGrid>
        <w:gridCol w:w="11186"/>
      </w:tblGrid>
      <w:tr w:rsidR="001E654C" w:rsidRPr="001E654C" w14:paraId="5A3AF5B8" w14:textId="77777777" w:rsidTr="001B090A">
        <w:trPr>
          <w:trHeight w:val="1650"/>
        </w:trPr>
        <w:tc>
          <w:tcPr>
            <w:tcW w:w="11186" w:type="dxa"/>
            <w:tcBorders>
              <w:bottom w:val="single" w:sz="18" w:space="0" w:color="FEDE00" w:themeColor="accent2"/>
            </w:tcBorders>
            <w:shd w:val="clear" w:color="auto" w:fill="auto"/>
            <w:vAlign w:val="bottom"/>
          </w:tcPr>
          <w:p w14:paraId="206360C3" w14:textId="77777777" w:rsidR="001E654C" w:rsidRPr="001E654C" w:rsidRDefault="001E654C" w:rsidP="001E654C">
            <w:pPr>
              <w:tabs>
                <w:tab w:val="left" w:pos="1344"/>
              </w:tabs>
              <w:spacing w:after="40"/>
              <w:rPr>
                <w:b/>
              </w:rPr>
            </w:pPr>
          </w:p>
          <w:p w14:paraId="1F83DE3A" w14:textId="77777777" w:rsidR="001E654C" w:rsidRPr="001E654C" w:rsidRDefault="001E654C" w:rsidP="001E654C">
            <w:pPr>
              <w:tabs>
                <w:tab w:val="left" w:pos="1344"/>
              </w:tabs>
              <w:spacing w:after="40"/>
              <w:rPr>
                <w:b/>
              </w:rPr>
            </w:pPr>
          </w:p>
          <w:p w14:paraId="20F11231" w14:textId="77777777" w:rsidR="001E654C" w:rsidRPr="001E654C" w:rsidRDefault="001E654C" w:rsidP="001E654C">
            <w:pPr>
              <w:tabs>
                <w:tab w:val="left" w:pos="1344"/>
              </w:tabs>
              <w:spacing w:after="40"/>
              <w:rPr>
                <w:b/>
              </w:rPr>
            </w:pPr>
          </w:p>
          <w:p w14:paraId="50EF5FAC" w14:textId="77777777" w:rsidR="001E654C" w:rsidRPr="001E654C" w:rsidRDefault="001E654C" w:rsidP="001E654C">
            <w:pPr>
              <w:tabs>
                <w:tab w:val="left" w:pos="1344"/>
              </w:tabs>
              <w:spacing w:after="40"/>
              <w:rPr>
                <w:b/>
              </w:rPr>
            </w:pPr>
          </w:p>
          <w:p w14:paraId="0A362520" w14:textId="0CCACC5E" w:rsidR="001E654C" w:rsidRPr="001E654C" w:rsidRDefault="001E654C" w:rsidP="001E654C">
            <w:pPr>
              <w:tabs>
                <w:tab w:val="left" w:pos="1344"/>
              </w:tabs>
              <w:spacing w:after="40"/>
              <w:rPr>
                <w:b/>
                <w:sz w:val="36"/>
                <w:szCs w:val="36"/>
              </w:rPr>
            </w:pPr>
            <w:r w:rsidRPr="008F2A0D">
              <w:rPr>
                <w:b/>
                <w:color w:val="11102F" w:themeColor="text2" w:themeShade="80"/>
                <w:sz w:val="36"/>
                <w:szCs w:val="36"/>
              </w:rPr>
              <w:t>Requisitos Comunes de las Interfaces</w:t>
            </w:r>
          </w:p>
        </w:tc>
      </w:tr>
      <w:tr w:rsidR="001E654C" w:rsidRPr="001E654C" w14:paraId="25654917" w14:textId="77777777" w:rsidTr="00C85D72">
        <w:trPr>
          <w:trHeight w:hRule="exact" w:val="115"/>
        </w:trPr>
        <w:tc>
          <w:tcPr>
            <w:tcW w:w="11186" w:type="dxa"/>
            <w:tcBorders>
              <w:top w:val="single" w:sz="18" w:space="0" w:color="FEDE00" w:themeColor="accent2"/>
            </w:tcBorders>
            <w:shd w:val="clear" w:color="auto" w:fill="auto"/>
            <w:vAlign w:val="center"/>
          </w:tcPr>
          <w:p w14:paraId="22F17D6B" w14:textId="77777777" w:rsidR="001E654C" w:rsidRPr="001E654C" w:rsidRDefault="001E654C" w:rsidP="001E654C">
            <w:pPr>
              <w:tabs>
                <w:tab w:val="left" w:pos="1344"/>
              </w:tabs>
              <w:spacing w:after="40"/>
            </w:pPr>
          </w:p>
        </w:tc>
      </w:tr>
    </w:tbl>
    <w:p w14:paraId="744F2A0D" w14:textId="5B0EFB21" w:rsidR="001E654C" w:rsidRDefault="001E654C" w:rsidP="006A5933">
      <w:pPr>
        <w:tabs>
          <w:tab w:val="left" w:pos="1344"/>
        </w:tabs>
      </w:pPr>
    </w:p>
    <w:p w14:paraId="68C4F7AE" w14:textId="4CD8CAE2" w:rsidR="001E654C" w:rsidRDefault="00D93C5D" w:rsidP="006A5933">
      <w:pPr>
        <w:tabs>
          <w:tab w:val="left" w:pos="1344"/>
        </w:tabs>
      </w:pPr>
      <w:r>
        <w:t>Interfaces de Usuario</w:t>
      </w:r>
    </w:p>
    <w:p w14:paraId="33EC1C44" w14:textId="53B1AAB5" w:rsidR="00D93C5D" w:rsidRDefault="00D93C5D" w:rsidP="006A5933">
      <w:pPr>
        <w:tabs>
          <w:tab w:val="left" w:pos="1344"/>
        </w:tabs>
      </w:pPr>
      <w:r>
        <w:t xml:space="preserve"> </w:t>
      </w:r>
    </w:p>
    <w:p w14:paraId="186A56B7" w14:textId="28AA6511" w:rsidR="001B090A" w:rsidRDefault="00D93C5D" w:rsidP="006A5933">
      <w:pPr>
        <w:tabs>
          <w:tab w:val="left" w:pos="1344"/>
        </w:tabs>
      </w:pPr>
      <w:r>
        <w:t xml:space="preserve">La </w:t>
      </w:r>
      <w:r w:rsidR="00D2495B">
        <w:t>interfaz</w:t>
      </w:r>
      <w:r>
        <w:t xml:space="preserve"> con el usuario consistirá en un conjunto de ventanas con botones, listas y campos de textos. Esta deberá ser construida específicamente para el sistema</w:t>
      </w:r>
      <w:r w:rsidR="00D2495B">
        <w:t xml:space="preserve"> propuesto y, será visualizada desde un navegador en internet desde cualquier dispositivo</w:t>
      </w:r>
      <w:r w:rsidR="002D1451">
        <w:t>, que pueda acceder a la red</w:t>
      </w:r>
      <w:r w:rsidR="00C3691D">
        <w:t>.</w:t>
      </w:r>
    </w:p>
    <w:p w14:paraId="48794237" w14:textId="6EEE011C" w:rsidR="001B090A" w:rsidRDefault="001B090A" w:rsidP="006A5933">
      <w:pPr>
        <w:tabs>
          <w:tab w:val="left" w:pos="1344"/>
        </w:tabs>
      </w:pPr>
    </w:p>
    <w:tbl>
      <w:tblPr>
        <w:tblStyle w:val="Tablaconcuadrcul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a de diseño de encabezado"/>
      </w:tblPr>
      <w:tblGrid>
        <w:gridCol w:w="11186"/>
      </w:tblGrid>
      <w:tr w:rsidR="001B090A" w:rsidRPr="001B090A" w14:paraId="6B286C97" w14:textId="77777777" w:rsidTr="008C0F8A">
        <w:trPr>
          <w:trHeight w:val="1650"/>
        </w:trPr>
        <w:tc>
          <w:tcPr>
            <w:tcW w:w="11186" w:type="dxa"/>
            <w:tcBorders>
              <w:bottom w:val="single" w:sz="18" w:space="0" w:color="FEDE00" w:themeColor="accent2"/>
            </w:tcBorders>
            <w:shd w:val="clear" w:color="auto" w:fill="auto"/>
            <w:vAlign w:val="bottom"/>
          </w:tcPr>
          <w:p w14:paraId="7D09D4CA" w14:textId="77777777" w:rsidR="001B090A" w:rsidRPr="001B090A" w:rsidRDefault="001B090A" w:rsidP="001B090A">
            <w:pPr>
              <w:tabs>
                <w:tab w:val="left" w:pos="1344"/>
              </w:tabs>
              <w:spacing w:after="40"/>
              <w:rPr>
                <w:b/>
              </w:rPr>
            </w:pPr>
          </w:p>
          <w:p w14:paraId="7D35349A" w14:textId="77777777" w:rsidR="001B090A" w:rsidRPr="001B090A" w:rsidRDefault="001B090A" w:rsidP="001B090A">
            <w:pPr>
              <w:tabs>
                <w:tab w:val="left" w:pos="1344"/>
              </w:tabs>
              <w:spacing w:after="40"/>
              <w:rPr>
                <w:b/>
                <w:sz w:val="36"/>
                <w:szCs w:val="36"/>
              </w:rPr>
            </w:pPr>
          </w:p>
          <w:p w14:paraId="33E82035" w14:textId="54D18F3C" w:rsidR="001B090A" w:rsidRPr="001B090A" w:rsidRDefault="00500690" w:rsidP="001B090A">
            <w:pPr>
              <w:tabs>
                <w:tab w:val="left" w:pos="1344"/>
              </w:tabs>
              <w:spacing w:after="40"/>
              <w:rPr>
                <w:b/>
              </w:rPr>
            </w:pPr>
            <w:r>
              <w:rPr>
                <w:b/>
                <w:sz w:val="36"/>
                <w:szCs w:val="36"/>
              </w:rPr>
              <w:t xml:space="preserve">Planeación y </w:t>
            </w:r>
            <w:r w:rsidR="009441A9">
              <w:rPr>
                <w:b/>
                <w:sz w:val="36"/>
                <w:szCs w:val="36"/>
              </w:rPr>
              <w:t xml:space="preserve">Manejo del Proyecto </w:t>
            </w:r>
          </w:p>
        </w:tc>
      </w:tr>
      <w:tr w:rsidR="001B090A" w:rsidRPr="001B090A" w14:paraId="4C09A0AE" w14:textId="77777777" w:rsidTr="008C0F8A">
        <w:trPr>
          <w:trHeight w:hRule="exact" w:val="115"/>
        </w:trPr>
        <w:tc>
          <w:tcPr>
            <w:tcW w:w="11186" w:type="dxa"/>
            <w:tcBorders>
              <w:top w:val="single" w:sz="18" w:space="0" w:color="FEDE00" w:themeColor="accent2"/>
            </w:tcBorders>
            <w:shd w:val="clear" w:color="auto" w:fill="auto"/>
            <w:vAlign w:val="center"/>
          </w:tcPr>
          <w:p w14:paraId="32FA7FC8" w14:textId="77777777" w:rsidR="001B090A" w:rsidRDefault="001B090A" w:rsidP="001B090A">
            <w:pPr>
              <w:tabs>
                <w:tab w:val="left" w:pos="1344"/>
              </w:tabs>
              <w:spacing w:after="40"/>
            </w:pPr>
          </w:p>
          <w:p w14:paraId="0959BCB2" w14:textId="77777777" w:rsidR="009441A9" w:rsidRDefault="009441A9" w:rsidP="001B090A">
            <w:pPr>
              <w:tabs>
                <w:tab w:val="left" w:pos="1344"/>
              </w:tabs>
              <w:spacing w:after="40"/>
            </w:pPr>
          </w:p>
          <w:p w14:paraId="08DAC6CF" w14:textId="4F04E1DD" w:rsidR="009441A9" w:rsidRPr="001B090A" w:rsidRDefault="009441A9" w:rsidP="001B090A">
            <w:pPr>
              <w:tabs>
                <w:tab w:val="left" w:pos="1344"/>
              </w:tabs>
              <w:spacing w:after="40"/>
            </w:pPr>
          </w:p>
        </w:tc>
      </w:tr>
    </w:tbl>
    <w:p w14:paraId="3BAD73CD" w14:textId="7F59EF92" w:rsidR="001B090A" w:rsidRDefault="009441A9" w:rsidP="006A5933">
      <w:pPr>
        <w:tabs>
          <w:tab w:val="left" w:pos="1344"/>
        </w:tabs>
      </w:pPr>
      <w:r w:rsidRPr="00644ECD">
        <w:rPr>
          <w:sz w:val="28"/>
          <w:szCs w:val="28"/>
        </w:rPr>
        <w:t>Diagrama de Gantt</w:t>
      </w:r>
    </w:p>
    <w:p w14:paraId="3848BB23" w14:textId="593FF45F" w:rsidR="009441A9" w:rsidRDefault="009441A9" w:rsidP="006A5933">
      <w:pPr>
        <w:tabs>
          <w:tab w:val="left" w:pos="1344"/>
        </w:tabs>
      </w:pPr>
    </w:p>
    <w:tbl>
      <w:tblPr>
        <w:tblStyle w:val="Tabladeinformedeestado"/>
        <w:tblW w:w="4960" w:type="dxa"/>
        <w:jc w:val="center"/>
        <w:tblLook w:val="04A0" w:firstRow="1" w:lastRow="0" w:firstColumn="1" w:lastColumn="0" w:noHBand="0" w:noVBand="1"/>
      </w:tblPr>
      <w:tblGrid>
        <w:gridCol w:w="1274"/>
        <w:gridCol w:w="1278"/>
        <w:gridCol w:w="1278"/>
        <w:gridCol w:w="1130"/>
      </w:tblGrid>
      <w:tr w:rsidR="00647422" w:rsidRPr="00644ECD" w14:paraId="3BD33C4E" w14:textId="77777777" w:rsidTr="00830E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  <w:jc w:val="center"/>
        </w:trPr>
        <w:tc>
          <w:tcPr>
            <w:tcW w:w="4960" w:type="dxa"/>
            <w:gridSpan w:val="4"/>
            <w:hideMark/>
          </w:tcPr>
          <w:p w14:paraId="71CF6143" w14:textId="65648389" w:rsidR="00644ECD" w:rsidRPr="00644ECD" w:rsidRDefault="00830EF9" w:rsidP="00644ECD">
            <w:pPr>
              <w:spacing w:before="0" w:after="0"/>
              <w:jc w:val="center"/>
              <w:rPr>
                <w:rFonts w:ascii="Calibri" w:eastAsia="Times New Roman" w:hAnsi="Calibri" w:cs="Calibri"/>
                <w:kern w:val="0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FFFFFF" w:themeColor="background1"/>
                <w:kern w:val="0"/>
                <w:sz w:val="22"/>
                <w:szCs w:val="22"/>
                <w:lang w:val="es-MX" w:eastAsia="es-MX"/>
              </w:rPr>
              <w:t>Abogabot</w:t>
            </w:r>
            <w:proofErr w:type="spellEnd"/>
          </w:p>
        </w:tc>
      </w:tr>
      <w:tr w:rsidR="00647422" w:rsidRPr="00644ECD" w14:paraId="6EAEE817" w14:textId="77777777" w:rsidTr="00830EF9">
        <w:trPr>
          <w:trHeight w:val="576"/>
          <w:jc w:val="center"/>
        </w:trPr>
        <w:tc>
          <w:tcPr>
            <w:tcW w:w="1240" w:type="dxa"/>
            <w:hideMark/>
          </w:tcPr>
          <w:p w14:paraId="31BD44A5" w14:textId="77777777" w:rsidR="00644ECD" w:rsidRPr="00644ECD" w:rsidRDefault="00644ECD" w:rsidP="00644ECD">
            <w:pPr>
              <w:spacing w:before="0" w:after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</w:pPr>
            <w:proofErr w:type="spellStart"/>
            <w:r w:rsidRPr="00644EC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  <w:t>N°</w:t>
            </w:r>
            <w:proofErr w:type="spellEnd"/>
            <w:r w:rsidRPr="00644EC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  <w:t xml:space="preserve"> Actividad</w:t>
            </w:r>
          </w:p>
        </w:tc>
        <w:tc>
          <w:tcPr>
            <w:tcW w:w="1240" w:type="dxa"/>
            <w:hideMark/>
          </w:tcPr>
          <w:p w14:paraId="44FF2C48" w14:textId="77777777" w:rsidR="00644ECD" w:rsidRPr="00644ECD" w:rsidRDefault="00644ECD" w:rsidP="00644ECD">
            <w:pPr>
              <w:spacing w:before="0" w:after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</w:pPr>
            <w:r w:rsidRPr="00644EC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  <w:t xml:space="preserve">Inicio </w:t>
            </w:r>
          </w:p>
        </w:tc>
        <w:tc>
          <w:tcPr>
            <w:tcW w:w="1240" w:type="dxa"/>
            <w:hideMark/>
          </w:tcPr>
          <w:p w14:paraId="0C52A4CB" w14:textId="77777777" w:rsidR="00644ECD" w:rsidRPr="00644ECD" w:rsidRDefault="00644ECD" w:rsidP="00644ECD">
            <w:pPr>
              <w:spacing w:before="0" w:after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</w:pPr>
            <w:r w:rsidRPr="00644EC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  <w:t>Final</w:t>
            </w:r>
          </w:p>
        </w:tc>
        <w:tc>
          <w:tcPr>
            <w:tcW w:w="1240" w:type="dxa"/>
            <w:hideMark/>
          </w:tcPr>
          <w:p w14:paraId="5988C308" w14:textId="77171842" w:rsidR="00644ECD" w:rsidRPr="00644ECD" w:rsidRDefault="00644ECD" w:rsidP="00644ECD">
            <w:pPr>
              <w:spacing w:before="0" w:after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</w:pPr>
            <w:r w:rsidRPr="00644EC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  <w:t>Duración</w:t>
            </w:r>
            <w:r w:rsidRPr="00644EC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  <w:t xml:space="preserve"> </w:t>
            </w:r>
            <w:r w:rsidRPr="00644EC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  <w:t>Días</w:t>
            </w:r>
          </w:p>
        </w:tc>
      </w:tr>
      <w:tr w:rsidR="00644ECD" w:rsidRPr="00644ECD" w14:paraId="7687F924" w14:textId="77777777" w:rsidTr="00830EF9">
        <w:trPr>
          <w:trHeight w:val="864"/>
          <w:jc w:val="center"/>
        </w:trPr>
        <w:tc>
          <w:tcPr>
            <w:tcW w:w="1240" w:type="dxa"/>
            <w:hideMark/>
          </w:tcPr>
          <w:p w14:paraId="470AA08F" w14:textId="77777777" w:rsidR="00644ECD" w:rsidRPr="00644ECD" w:rsidRDefault="00644ECD" w:rsidP="00644ECD">
            <w:pPr>
              <w:spacing w:before="0" w:after="0"/>
              <w:jc w:val="both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</w:pPr>
            <w:r w:rsidRPr="00644EC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  <w:t>Entrega Propuesta de Trabajo</w:t>
            </w:r>
          </w:p>
        </w:tc>
        <w:tc>
          <w:tcPr>
            <w:tcW w:w="1240" w:type="dxa"/>
            <w:hideMark/>
          </w:tcPr>
          <w:p w14:paraId="7DBE5E7E" w14:textId="77777777" w:rsidR="00644ECD" w:rsidRPr="00644ECD" w:rsidRDefault="00644ECD" w:rsidP="00644ECD">
            <w:pPr>
              <w:spacing w:before="0" w:after="0"/>
              <w:jc w:val="both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</w:pPr>
            <w:r w:rsidRPr="00644EC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  <w:t>15/02/2022</w:t>
            </w:r>
          </w:p>
        </w:tc>
        <w:tc>
          <w:tcPr>
            <w:tcW w:w="1240" w:type="dxa"/>
            <w:hideMark/>
          </w:tcPr>
          <w:p w14:paraId="0B3C1218" w14:textId="77777777" w:rsidR="00644ECD" w:rsidRPr="00644ECD" w:rsidRDefault="00644ECD" w:rsidP="00644ECD">
            <w:pPr>
              <w:spacing w:before="0" w:after="0"/>
              <w:jc w:val="both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</w:pPr>
            <w:r w:rsidRPr="00644EC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  <w:t>15/02/2022</w:t>
            </w:r>
          </w:p>
        </w:tc>
        <w:tc>
          <w:tcPr>
            <w:tcW w:w="1240" w:type="dxa"/>
            <w:hideMark/>
          </w:tcPr>
          <w:p w14:paraId="1A8EE230" w14:textId="77777777" w:rsidR="00644ECD" w:rsidRPr="00644ECD" w:rsidRDefault="00644ECD" w:rsidP="00644ECD">
            <w:pPr>
              <w:spacing w:before="0" w:after="0"/>
              <w:jc w:val="both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</w:pPr>
            <w:r w:rsidRPr="00644EC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  <w:t>1</w:t>
            </w:r>
          </w:p>
        </w:tc>
      </w:tr>
      <w:tr w:rsidR="00647422" w:rsidRPr="00644ECD" w14:paraId="620CFC1E" w14:textId="77777777" w:rsidTr="00830EF9">
        <w:trPr>
          <w:trHeight w:val="864"/>
          <w:jc w:val="center"/>
        </w:trPr>
        <w:tc>
          <w:tcPr>
            <w:tcW w:w="1240" w:type="dxa"/>
            <w:hideMark/>
          </w:tcPr>
          <w:p w14:paraId="596DD2A3" w14:textId="77777777" w:rsidR="00644ECD" w:rsidRPr="00644ECD" w:rsidRDefault="00644ECD" w:rsidP="00644ECD">
            <w:pPr>
              <w:spacing w:before="0" w:after="0"/>
              <w:jc w:val="both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</w:pPr>
            <w:r w:rsidRPr="00644EC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  <w:t>Definir Estructura de Trabajo</w:t>
            </w:r>
          </w:p>
        </w:tc>
        <w:tc>
          <w:tcPr>
            <w:tcW w:w="1240" w:type="dxa"/>
            <w:hideMark/>
          </w:tcPr>
          <w:p w14:paraId="65369B18" w14:textId="77777777" w:rsidR="00644ECD" w:rsidRPr="00644ECD" w:rsidRDefault="00644ECD" w:rsidP="00644ECD">
            <w:pPr>
              <w:spacing w:before="0" w:after="0"/>
              <w:jc w:val="both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</w:pPr>
            <w:r w:rsidRPr="00644EC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  <w:t>16/02/2022</w:t>
            </w:r>
          </w:p>
        </w:tc>
        <w:tc>
          <w:tcPr>
            <w:tcW w:w="1240" w:type="dxa"/>
            <w:hideMark/>
          </w:tcPr>
          <w:p w14:paraId="7AE8C66D" w14:textId="77777777" w:rsidR="00644ECD" w:rsidRPr="00644ECD" w:rsidRDefault="00644ECD" w:rsidP="00644ECD">
            <w:pPr>
              <w:spacing w:before="0" w:after="0"/>
              <w:jc w:val="both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</w:pPr>
            <w:r w:rsidRPr="00644EC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  <w:t>16/02/2022</w:t>
            </w:r>
          </w:p>
        </w:tc>
        <w:tc>
          <w:tcPr>
            <w:tcW w:w="1240" w:type="dxa"/>
            <w:hideMark/>
          </w:tcPr>
          <w:p w14:paraId="4F113437" w14:textId="77777777" w:rsidR="00644ECD" w:rsidRPr="00644ECD" w:rsidRDefault="00644ECD" w:rsidP="00644ECD">
            <w:pPr>
              <w:spacing w:before="0" w:after="0"/>
              <w:jc w:val="both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</w:pPr>
            <w:r w:rsidRPr="00644EC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  <w:t>1</w:t>
            </w:r>
          </w:p>
        </w:tc>
      </w:tr>
      <w:tr w:rsidR="00644ECD" w:rsidRPr="00644ECD" w14:paraId="48A45A0B" w14:textId="77777777" w:rsidTr="00830EF9">
        <w:trPr>
          <w:trHeight w:val="576"/>
          <w:jc w:val="center"/>
        </w:trPr>
        <w:tc>
          <w:tcPr>
            <w:tcW w:w="1240" w:type="dxa"/>
            <w:hideMark/>
          </w:tcPr>
          <w:p w14:paraId="2730F872" w14:textId="77777777" w:rsidR="00644ECD" w:rsidRPr="00644ECD" w:rsidRDefault="00644ECD" w:rsidP="00644ECD">
            <w:pPr>
              <w:spacing w:before="0" w:after="0"/>
              <w:jc w:val="both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</w:pPr>
            <w:r w:rsidRPr="00644EC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  <w:t>Diseño HTML</w:t>
            </w:r>
          </w:p>
        </w:tc>
        <w:tc>
          <w:tcPr>
            <w:tcW w:w="1240" w:type="dxa"/>
            <w:hideMark/>
          </w:tcPr>
          <w:p w14:paraId="1CB7F652" w14:textId="77777777" w:rsidR="00644ECD" w:rsidRPr="00644ECD" w:rsidRDefault="00644ECD" w:rsidP="00644ECD">
            <w:pPr>
              <w:spacing w:before="0" w:after="0"/>
              <w:jc w:val="both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</w:pPr>
            <w:r w:rsidRPr="00644EC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  <w:t>17/02/2022</w:t>
            </w:r>
          </w:p>
        </w:tc>
        <w:tc>
          <w:tcPr>
            <w:tcW w:w="1240" w:type="dxa"/>
            <w:hideMark/>
          </w:tcPr>
          <w:p w14:paraId="58717783" w14:textId="77777777" w:rsidR="00644ECD" w:rsidRPr="00644ECD" w:rsidRDefault="00644ECD" w:rsidP="00644ECD">
            <w:pPr>
              <w:spacing w:before="0" w:after="0"/>
              <w:jc w:val="both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</w:pPr>
            <w:r w:rsidRPr="00644EC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  <w:t>18/02/2022</w:t>
            </w:r>
          </w:p>
        </w:tc>
        <w:tc>
          <w:tcPr>
            <w:tcW w:w="1240" w:type="dxa"/>
            <w:hideMark/>
          </w:tcPr>
          <w:p w14:paraId="1402C09F" w14:textId="77777777" w:rsidR="00644ECD" w:rsidRPr="00644ECD" w:rsidRDefault="00644ECD" w:rsidP="00644ECD">
            <w:pPr>
              <w:spacing w:before="0" w:after="0"/>
              <w:jc w:val="both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</w:pPr>
            <w:r w:rsidRPr="00644EC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  <w:t>2</w:t>
            </w:r>
          </w:p>
        </w:tc>
      </w:tr>
      <w:tr w:rsidR="00647422" w:rsidRPr="00644ECD" w14:paraId="267C4DFF" w14:textId="77777777" w:rsidTr="00830EF9">
        <w:trPr>
          <w:trHeight w:val="494"/>
          <w:jc w:val="center"/>
        </w:trPr>
        <w:tc>
          <w:tcPr>
            <w:tcW w:w="1240" w:type="dxa"/>
            <w:hideMark/>
          </w:tcPr>
          <w:p w14:paraId="641F405F" w14:textId="77777777" w:rsidR="00644ECD" w:rsidRPr="00644ECD" w:rsidRDefault="00644ECD" w:rsidP="00644ECD">
            <w:pPr>
              <w:spacing w:before="0" w:after="0"/>
              <w:jc w:val="both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</w:pPr>
            <w:r w:rsidRPr="00644EC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  <w:t xml:space="preserve">Diseño CSS </w:t>
            </w:r>
          </w:p>
        </w:tc>
        <w:tc>
          <w:tcPr>
            <w:tcW w:w="1240" w:type="dxa"/>
            <w:hideMark/>
          </w:tcPr>
          <w:p w14:paraId="1DF55754" w14:textId="77777777" w:rsidR="00644ECD" w:rsidRPr="00644ECD" w:rsidRDefault="00644ECD" w:rsidP="00644ECD">
            <w:pPr>
              <w:spacing w:before="0" w:after="0"/>
              <w:jc w:val="both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</w:pPr>
            <w:r w:rsidRPr="00644EC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  <w:t>19/02/2022</w:t>
            </w:r>
          </w:p>
        </w:tc>
        <w:tc>
          <w:tcPr>
            <w:tcW w:w="1240" w:type="dxa"/>
            <w:hideMark/>
          </w:tcPr>
          <w:p w14:paraId="6823EAAF" w14:textId="77777777" w:rsidR="00644ECD" w:rsidRPr="00644ECD" w:rsidRDefault="00644ECD" w:rsidP="00644ECD">
            <w:pPr>
              <w:spacing w:before="0" w:after="0"/>
              <w:jc w:val="both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</w:pPr>
            <w:r w:rsidRPr="00644EC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  <w:t>22/02/2022</w:t>
            </w:r>
          </w:p>
        </w:tc>
        <w:tc>
          <w:tcPr>
            <w:tcW w:w="1240" w:type="dxa"/>
            <w:hideMark/>
          </w:tcPr>
          <w:p w14:paraId="44EF2C1E" w14:textId="77777777" w:rsidR="00644ECD" w:rsidRPr="00644ECD" w:rsidRDefault="00644ECD" w:rsidP="00644ECD">
            <w:pPr>
              <w:spacing w:before="0" w:after="0"/>
              <w:jc w:val="both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</w:pPr>
            <w:r w:rsidRPr="00644EC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  <w:t>4</w:t>
            </w:r>
          </w:p>
        </w:tc>
      </w:tr>
      <w:tr w:rsidR="00830EF9" w:rsidRPr="00644ECD" w14:paraId="6E396E23" w14:textId="77777777" w:rsidTr="00830EF9">
        <w:trPr>
          <w:trHeight w:val="598"/>
          <w:jc w:val="center"/>
        </w:trPr>
        <w:tc>
          <w:tcPr>
            <w:tcW w:w="1240" w:type="dxa"/>
            <w:hideMark/>
          </w:tcPr>
          <w:p w14:paraId="09C8F3FA" w14:textId="4A6A6CAC" w:rsidR="00644ECD" w:rsidRPr="00644ECD" w:rsidRDefault="00644ECD" w:rsidP="00644ECD">
            <w:pPr>
              <w:spacing w:before="0" w:after="0"/>
              <w:jc w:val="both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</w:pPr>
            <w:r w:rsidRPr="00644EC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  <w:t>Revisión</w:t>
            </w:r>
          </w:p>
        </w:tc>
        <w:tc>
          <w:tcPr>
            <w:tcW w:w="1240" w:type="dxa"/>
            <w:hideMark/>
          </w:tcPr>
          <w:p w14:paraId="7D44641B" w14:textId="77777777" w:rsidR="00644ECD" w:rsidRPr="00644ECD" w:rsidRDefault="00644ECD" w:rsidP="00644ECD">
            <w:pPr>
              <w:spacing w:before="0" w:after="0"/>
              <w:jc w:val="both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</w:pPr>
            <w:r w:rsidRPr="00644EC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  <w:t>23/02/2022</w:t>
            </w:r>
          </w:p>
        </w:tc>
        <w:tc>
          <w:tcPr>
            <w:tcW w:w="1240" w:type="dxa"/>
            <w:hideMark/>
          </w:tcPr>
          <w:p w14:paraId="43C1590B" w14:textId="77777777" w:rsidR="00644ECD" w:rsidRPr="00644ECD" w:rsidRDefault="00644ECD" w:rsidP="00644ECD">
            <w:pPr>
              <w:spacing w:before="0" w:after="0"/>
              <w:jc w:val="both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</w:pPr>
            <w:r w:rsidRPr="00644EC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  <w:t>23/02/2022</w:t>
            </w:r>
          </w:p>
        </w:tc>
        <w:tc>
          <w:tcPr>
            <w:tcW w:w="1240" w:type="dxa"/>
            <w:hideMark/>
          </w:tcPr>
          <w:p w14:paraId="6B81D0F0" w14:textId="77777777" w:rsidR="00644ECD" w:rsidRPr="00644ECD" w:rsidRDefault="00644ECD" w:rsidP="00644ECD">
            <w:pPr>
              <w:spacing w:before="0" w:after="0"/>
              <w:jc w:val="both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</w:pPr>
            <w:r w:rsidRPr="00644EC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  <w:t>1</w:t>
            </w:r>
          </w:p>
        </w:tc>
      </w:tr>
      <w:tr w:rsidR="00647422" w:rsidRPr="00644ECD" w14:paraId="53F3A80D" w14:textId="77777777" w:rsidTr="00830EF9">
        <w:trPr>
          <w:trHeight w:val="864"/>
          <w:jc w:val="center"/>
        </w:trPr>
        <w:tc>
          <w:tcPr>
            <w:tcW w:w="1240" w:type="dxa"/>
            <w:hideMark/>
          </w:tcPr>
          <w:p w14:paraId="2C4324BC" w14:textId="77777777" w:rsidR="00644ECD" w:rsidRPr="00644ECD" w:rsidRDefault="00644ECD" w:rsidP="00644ECD">
            <w:pPr>
              <w:spacing w:before="0" w:after="0"/>
              <w:jc w:val="both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</w:pPr>
            <w:r w:rsidRPr="00644EC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  <w:t>Minuta de Trabajo con el Cliente</w:t>
            </w:r>
          </w:p>
        </w:tc>
        <w:tc>
          <w:tcPr>
            <w:tcW w:w="1240" w:type="dxa"/>
            <w:hideMark/>
          </w:tcPr>
          <w:p w14:paraId="26E5090E" w14:textId="734DFFF7" w:rsidR="00644ECD" w:rsidRPr="00644ECD" w:rsidRDefault="00644ECD" w:rsidP="00644ECD">
            <w:pPr>
              <w:spacing w:before="0" w:after="0"/>
              <w:jc w:val="both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</w:pPr>
            <w:r w:rsidRPr="00644EC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  <w:t>2</w:t>
            </w:r>
            <w:r w:rsidR="00D73D9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  <w:t>4</w:t>
            </w:r>
            <w:r w:rsidRPr="00644EC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  <w:t>/02/2022</w:t>
            </w:r>
          </w:p>
        </w:tc>
        <w:tc>
          <w:tcPr>
            <w:tcW w:w="1240" w:type="dxa"/>
            <w:hideMark/>
          </w:tcPr>
          <w:p w14:paraId="3B991FE0" w14:textId="46FD7431" w:rsidR="00644ECD" w:rsidRPr="00644ECD" w:rsidRDefault="00644ECD" w:rsidP="00644ECD">
            <w:pPr>
              <w:spacing w:before="0" w:after="0"/>
              <w:jc w:val="both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</w:pPr>
            <w:r w:rsidRPr="00644EC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  <w:t>2</w:t>
            </w:r>
            <w:r w:rsidR="00D73D96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  <w:t>4</w:t>
            </w:r>
            <w:r w:rsidRPr="00644EC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  <w:t>/02/2022</w:t>
            </w:r>
          </w:p>
        </w:tc>
        <w:tc>
          <w:tcPr>
            <w:tcW w:w="1240" w:type="dxa"/>
            <w:hideMark/>
          </w:tcPr>
          <w:p w14:paraId="7C689A48" w14:textId="77777777" w:rsidR="00644ECD" w:rsidRPr="00644ECD" w:rsidRDefault="00644ECD" w:rsidP="00644ECD">
            <w:pPr>
              <w:spacing w:before="0" w:after="0"/>
              <w:jc w:val="both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</w:pPr>
            <w:r w:rsidRPr="00644EC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  <w:t>1</w:t>
            </w:r>
          </w:p>
        </w:tc>
      </w:tr>
      <w:tr w:rsidR="00644ECD" w:rsidRPr="00644ECD" w14:paraId="529C1288" w14:textId="77777777" w:rsidTr="00830EF9">
        <w:trPr>
          <w:trHeight w:val="288"/>
          <w:jc w:val="center"/>
        </w:trPr>
        <w:tc>
          <w:tcPr>
            <w:tcW w:w="1240" w:type="dxa"/>
            <w:hideMark/>
          </w:tcPr>
          <w:p w14:paraId="4582EA24" w14:textId="77777777" w:rsidR="00644ECD" w:rsidRPr="00644ECD" w:rsidRDefault="00644ECD" w:rsidP="00644ECD">
            <w:pPr>
              <w:spacing w:before="0" w:after="0"/>
              <w:jc w:val="both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</w:pPr>
            <w:r w:rsidRPr="00644EC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  <w:t>Entrega Final</w:t>
            </w:r>
          </w:p>
        </w:tc>
        <w:tc>
          <w:tcPr>
            <w:tcW w:w="1240" w:type="dxa"/>
            <w:hideMark/>
          </w:tcPr>
          <w:p w14:paraId="4A5D44BD" w14:textId="78F67FCA" w:rsidR="00644ECD" w:rsidRPr="00644ECD" w:rsidRDefault="00644ECD" w:rsidP="00644ECD">
            <w:pPr>
              <w:spacing w:before="0" w:after="0"/>
              <w:jc w:val="both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</w:pPr>
            <w:r w:rsidRPr="00644EC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  <w:t>2</w:t>
            </w:r>
            <w:r w:rsidR="002532E8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  <w:t>4</w:t>
            </w:r>
            <w:r w:rsidRPr="00644EC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  <w:t>/02/2022</w:t>
            </w:r>
          </w:p>
        </w:tc>
        <w:tc>
          <w:tcPr>
            <w:tcW w:w="1240" w:type="dxa"/>
            <w:hideMark/>
          </w:tcPr>
          <w:p w14:paraId="7722E272" w14:textId="77777777" w:rsidR="00644ECD" w:rsidRPr="00644ECD" w:rsidRDefault="00644ECD" w:rsidP="00644ECD">
            <w:pPr>
              <w:spacing w:before="0" w:after="0"/>
              <w:jc w:val="both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</w:pPr>
            <w:r w:rsidRPr="00644EC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  <w:t>25/02/2022</w:t>
            </w:r>
          </w:p>
        </w:tc>
        <w:tc>
          <w:tcPr>
            <w:tcW w:w="1240" w:type="dxa"/>
            <w:hideMark/>
          </w:tcPr>
          <w:p w14:paraId="10561CD0" w14:textId="77777777" w:rsidR="00644ECD" w:rsidRPr="00644ECD" w:rsidRDefault="00644ECD" w:rsidP="00644ECD">
            <w:pPr>
              <w:spacing w:before="0" w:after="0"/>
              <w:jc w:val="both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</w:pPr>
            <w:r w:rsidRPr="00644ECD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  <w:t>1</w:t>
            </w:r>
          </w:p>
        </w:tc>
      </w:tr>
      <w:tr w:rsidR="00644ECD" w:rsidRPr="00644ECD" w14:paraId="250DF2CC" w14:textId="77777777" w:rsidTr="00830EF9">
        <w:trPr>
          <w:trHeight w:val="288"/>
          <w:jc w:val="center"/>
        </w:trPr>
        <w:tc>
          <w:tcPr>
            <w:tcW w:w="1240" w:type="dxa"/>
          </w:tcPr>
          <w:p w14:paraId="3A6CA01F" w14:textId="0E36A9C4" w:rsidR="00644ECD" w:rsidRPr="00644ECD" w:rsidRDefault="00644ECD" w:rsidP="00644ECD">
            <w:pPr>
              <w:spacing w:before="0" w:after="0"/>
              <w:jc w:val="both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  <w:lastRenderedPageBreak/>
              <w:t>Encuesta Satisfacción del Cliente</w:t>
            </w:r>
          </w:p>
        </w:tc>
        <w:tc>
          <w:tcPr>
            <w:tcW w:w="1240" w:type="dxa"/>
          </w:tcPr>
          <w:p w14:paraId="74479D86" w14:textId="4AE0ACDD" w:rsidR="00644ECD" w:rsidRPr="00644ECD" w:rsidRDefault="002532E8" w:rsidP="00644ECD">
            <w:pPr>
              <w:spacing w:before="0" w:after="0"/>
              <w:jc w:val="both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  <w:t>25/02/2022</w:t>
            </w:r>
          </w:p>
        </w:tc>
        <w:tc>
          <w:tcPr>
            <w:tcW w:w="1240" w:type="dxa"/>
          </w:tcPr>
          <w:p w14:paraId="7A731CD4" w14:textId="6D44AA5F" w:rsidR="00644ECD" w:rsidRPr="00644ECD" w:rsidRDefault="002532E8" w:rsidP="00644ECD">
            <w:pPr>
              <w:spacing w:before="0" w:after="0"/>
              <w:jc w:val="both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  <w:t>25/02/2022</w:t>
            </w:r>
          </w:p>
        </w:tc>
        <w:tc>
          <w:tcPr>
            <w:tcW w:w="1240" w:type="dxa"/>
          </w:tcPr>
          <w:p w14:paraId="2D25FAA9" w14:textId="7E48F1BF" w:rsidR="00644ECD" w:rsidRPr="00644ECD" w:rsidRDefault="002532E8" w:rsidP="00644ECD">
            <w:pPr>
              <w:spacing w:before="0" w:after="0"/>
              <w:jc w:val="both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val="es-MX" w:eastAsia="es-MX"/>
              </w:rPr>
              <w:t>1</w:t>
            </w:r>
          </w:p>
        </w:tc>
      </w:tr>
    </w:tbl>
    <w:p w14:paraId="058EC55E" w14:textId="77777777" w:rsidR="009441A9" w:rsidRDefault="009441A9" w:rsidP="00644ECD">
      <w:pPr>
        <w:tabs>
          <w:tab w:val="left" w:pos="1344"/>
        </w:tabs>
        <w:jc w:val="both"/>
      </w:pPr>
    </w:p>
    <w:p w14:paraId="24064C7A" w14:textId="20B0B04D" w:rsidR="008F2A0D" w:rsidRDefault="008F2A0D" w:rsidP="006A5933">
      <w:pPr>
        <w:tabs>
          <w:tab w:val="left" w:pos="1344"/>
        </w:tabs>
      </w:pPr>
    </w:p>
    <w:p w14:paraId="3568347E" w14:textId="673BB4A1" w:rsidR="008F2A0D" w:rsidRDefault="008F2A0D" w:rsidP="006A5933">
      <w:pPr>
        <w:tabs>
          <w:tab w:val="left" w:pos="1344"/>
        </w:tabs>
      </w:pPr>
    </w:p>
    <w:p w14:paraId="788D7BEC" w14:textId="66D7FB1A" w:rsidR="00830EF9" w:rsidRDefault="00830EF9" w:rsidP="006A5933">
      <w:pPr>
        <w:tabs>
          <w:tab w:val="left" w:pos="1344"/>
        </w:tabs>
      </w:pPr>
    </w:p>
    <w:p w14:paraId="06C903B8" w14:textId="68A05334" w:rsidR="00830EF9" w:rsidRDefault="00830EF9" w:rsidP="006A5933">
      <w:pPr>
        <w:tabs>
          <w:tab w:val="left" w:pos="1344"/>
        </w:tabs>
      </w:pPr>
    </w:p>
    <w:p w14:paraId="69A4D5EB" w14:textId="73AF8504" w:rsidR="00830EF9" w:rsidRDefault="00830EF9" w:rsidP="006A5933">
      <w:pPr>
        <w:tabs>
          <w:tab w:val="left" w:pos="1344"/>
        </w:tabs>
      </w:pPr>
    </w:p>
    <w:p w14:paraId="2F8ED2D4" w14:textId="153AE9E8" w:rsidR="00830EF9" w:rsidRDefault="00830EF9" w:rsidP="006A5933">
      <w:pPr>
        <w:tabs>
          <w:tab w:val="left" w:pos="1344"/>
        </w:tabs>
      </w:pPr>
    </w:p>
    <w:p w14:paraId="64D23E43" w14:textId="4966BCB3" w:rsidR="00830EF9" w:rsidRDefault="00830EF9" w:rsidP="006A5933">
      <w:pPr>
        <w:tabs>
          <w:tab w:val="left" w:pos="1344"/>
        </w:tabs>
      </w:pPr>
    </w:p>
    <w:p w14:paraId="001CFE73" w14:textId="735A3028" w:rsidR="00830EF9" w:rsidRDefault="00830EF9" w:rsidP="006A5933">
      <w:pPr>
        <w:tabs>
          <w:tab w:val="left" w:pos="1344"/>
        </w:tabs>
      </w:pPr>
    </w:p>
    <w:p w14:paraId="65F65914" w14:textId="36C447BB" w:rsidR="00830EF9" w:rsidRDefault="00830EF9" w:rsidP="006A5933">
      <w:pPr>
        <w:tabs>
          <w:tab w:val="left" w:pos="1344"/>
        </w:tabs>
      </w:pPr>
    </w:p>
    <w:p w14:paraId="76FADD64" w14:textId="019C9BC8" w:rsidR="008F2A0D" w:rsidRDefault="009513C7" w:rsidP="006A5933">
      <w:pPr>
        <w:tabs>
          <w:tab w:val="left" w:pos="1344"/>
        </w:tabs>
      </w:pPr>
      <w:r>
        <w:rPr>
          <w:noProof/>
        </w:rPr>
        <w:drawing>
          <wp:inline distT="0" distB="0" distL="0" distR="0" wp14:anchorId="7D75E582" wp14:editId="4EBB8AD4">
            <wp:extent cx="7103110" cy="5327650"/>
            <wp:effectExtent l="0" t="0" r="2540" b="635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532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E125D" w14:textId="5654B400" w:rsidR="008F2A0D" w:rsidRDefault="008F2A0D" w:rsidP="006A5933">
      <w:pPr>
        <w:tabs>
          <w:tab w:val="left" w:pos="1344"/>
        </w:tabs>
      </w:pPr>
    </w:p>
    <w:tbl>
      <w:tblPr>
        <w:tblStyle w:val="Tablaconcuadrcula"/>
        <w:tblW w:w="500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a de diseño de encabezado"/>
      </w:tblPr>
      <w:tblGrid>
        <w:gridCol w:w="11202"/>
      </w:tblGrid>
      <w:tr w:rsidR="00120BAC" w:rsidRPr="005676F5" w14:paraId="56B2D4B7" w14:textId="77777777" w:rsidTr="00C85D72">
        <w:trPr>
          <w:trHeight w:val="720"/>
        </w:trPr>
        <w:tc>
          <w:tcPr>
            <w:tcW w:w="11536" w:type="dxa"/>
            <w:tcBorders>
              <w:bottom w:val="single" w:sz="18" w:space="0" w:color="FEDE00" w:themeColor="accent2"/>
            </w:tcBorders>
            <w:shd w:val="clear" w:color="auto" w:fill="auto"/>
            <w:vAlign w:val="bottom"/>
          </w:tcPr>
          <w:p w14:paraId="176D49BF" w14:textId="77777777" w:rsidR="00120BAC" w:rsidRPr="005676F5" w:rsidRDefault="00C231A7" w:rsidP="00C85D72">
            <w:pPr>
              <w:pStyle w:val="Ttulo1"/>
              <w:outlineLvl w:val="0"/>
            </w:pPr>
            <w:sdt>
              <w:sdtPr>
                <w:id w:val="-2039339797"/>
                <w:placeholder>
                  <w:docPart w:val="F1B507CEF29243EF943046CAE25C247A"/>
                </w:placeholder>
                <w:temporary/>
                <w:showingPlcHdr/>
                <w15:appearance w15:val="hidden"/>
              </w:sdtPr>
              <w:sdtEndPr/>
              <w:sdtContent>
                <w:r w:rsidR="00120BAC" w:rsidRPr="005676F5">
                  <w:rPr>
                    <w:lang w:bidi="es-ES"/>
                  </w:rPr>
                  <w:t>Información general del proyecto</w:t>
                </w:r>
              </w:sdtContent>
            </w:sdt>
          </w:p>
        </w:tc>
      </w:tr>
      <w:tr w:rsidR="00120BAC" w:rsidRPr="005676F5" w14:paraId="38F3D2FC" w14:textId="77777777" w:rsidTr="00C85D72">
        <w:trPr>
          <w:trHeight w:hRule="exact" w:val="216"/>
        </w:trPr>
        <w:tc>
          <w:tcPr>
            <w:tcW w:w="11536" w:type="dxa"/>
            <w:tcBorders>
              <w:top w:val="single" w:sz="18" w:space="0" w:color="FEDE00" w:themeColor="accent2"/>
            </w:tcBorders>
            <w:shd w:val="clear" w:color="auto" w:fill="auto"/>
            <w:vAlign w:val="center"/>
          </w:tcPr>
          <w:p w14:paraId="25975064" w14:textId="77777777" w:rsidR="00120BAC" w:rsidRPr="005676F5" w:rsidRDefault="00120BAC" w:rsidP="00C85D72"/>
        </w:tc>
      </w:tr>
    </w:tbl>
    <w:tbl>
      <w:tblPr>
        <w:tblStyle w:val="Tabladeinformedeestado"/>
        <w:tblW w:w="5000" w:type="pct"/>
        <w:tblLook w:val="04A0" w:firstRow="1" w:lastRow="0" w:firstColumn="1" w:lastColumn="0" w:noHBand="0" w:noVBand="1"/>
        <w:tblDescription w:val="Tabla de diseño de encabezado"/>
      </w:tblPr>
      <w:tblGrid>
        <w:gridCol w:w="2771"/>
        <w:gridCol w:w="1135"/>
        <w:gridCol w:w="2473"/>
        <w:gridCol w:w="2036"/>
        <w:gridCol w:w="2771"/>
      </w:tblGrid>
      <w:tr w:rsidR="00120BAC" w:rsidRPr="005676F5" w14:paraId="2D8A9B1C" w14:textId="77777777" w:rsidTr="00C85D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1"/>
        </w:trPr>
        <w:tc>
          <w:tcPr>
            <w:tcW w:w="2771" w:type="dxa"/>
          </w:tcPr>
          <w:p w14:paraId="7CF1F266" w14:textId="77777777" w:rsidR="00120BAC" w:rsidRPr="005676F5" w:rsidRDefault="00C231A7" w:rsidP="00C85D72">
            <w:pPr>
              <w:pStyle w:val="Ttulo2"/>
              <w:outlineLvl w:val="1"/>
            </w:pPr>
            <w:sdt>
              <w:sdtPr>
                <w:id w:val="-606740397"/>
                <w:placeholder>
                  <w:docPart w:val="3C3FA71D19EA4A60A65837FD07410142"/>
                </w:placeholder>
                <w:temporary/>
                <w:showingPlcHdr/>
                <w15:appearance w15:val="hidden"/>
              </w:sdtPr>
              <w:sdtEndPr/>
              <w:sdtContent>
                <w:r w:rsidR="00120BAC" w:rsidRPr="005676F5">
                  <w:rPr>
                    <w:lang w:bidi="es-ES"/>
                  </w:rPr>
                  <w:t>tarea</w:t>
                </w:r>
              </w:sdtContent>
            </w:sdt>
          </w:p>
        </w:tc>
        <w:tc>
          <w:tcPr>
            <w:tcW w:w="1135" w:type="dxa"/>
          </w:tcPr>
          <w:p w14:paraId="68ED1FA0" w14:textId="77777777" w:rsidR="00120BAC" w:rsidRPr="005676F5" w:rsidRDefault="00C231A7" w:rsidP="00C85D72">
            <w:pPr>
              <w:pStyle w:val="Ttulo2"/>
              <w:outlineLvl w:val="1"/>
            </w:pPr>
            <w:sdt>
              <w:sdtPr>
                <w:id w:val="2057660338"/>
                <w:placeholder>
                  <w:docPart w:val="4E2511C8FB064875A549044AC8E63557"/>
                </w:placeholder>
                <w:temporary/>
                <w:showingPlcHdr/>
                <w15:appearance w15:val="hidden"/>
              </w:sdtPr>
              <w:sdtEndPr/>
              <w:sdtContent>
                <w:r w:rsidR="00120BAC" w:rsidRPr="005676F5">
                  <w:rPr>
                    <w:lang w:bidi="es-ES"/>
                  </w:rPr>
                  <w:t>% Hecho</w:t>
                </w:r>
              </w:sdtContent>
            </w:sdt>
          </w:p>
        </w:tc>
        <w:tc>
          <w:tcPr>
            <w:tcW w:w="2473" w:type="dxa"/>
          </w:tcPr>
          <w:p w14:paraId="6BE31E9B" w14:textId="77777777" w:rsidR="00120BAC" w:rsidRPr="005676F5" w:rsidRDefault="00C231A7" w:rsidP="00C85D72">
            <w:pPr>
              <w:pStyle w:val="Ttulo2"/>
              <w:outlineLvl w:val="1"/>
            </w:pPr>
            <w:sdt>
              <w:sdtPr>
                <w:id w:val="131685788"/>
                <w:placeholder>
                  <w:docPart w:val="19D267008710439B98BF54A357268D09"/>
                </w:placeholder>
                <w:temporary/>
                <w:showingPlcHdr/>
                <w15:appearance w15:val="hidden"/>
              </w:sdtPr>
              <w:sdtEndPr/>
              <w:sdtContent>
                <w:r w:rsidR="00120BAC" w:rsidRPr="005676F5">
                  <w:rPr>
                    <w:lang w:bidi="es-ES"/>
                  </w:rPr>
                  <w:t>Fecha de vencimiento</w:t>
                </w:r>
              </w:sdtContent>
            </w:sdt>
          </w:p>
        </w:tc>
        <w:tc>
          <w:tcPr>
            <w:tcW w:w="2036" w:type="dxa"/>
          </w:tcPr>
          <w:p w14:paraId="031A0637" w14:textId="77777777" w:rsidR="00120BAC" w:rsidRPr="005676F5" w:rsidRDefault="00C231A7" w:rsidP="00C85D72">
            <w:pPr>
              <w:pStyle w:val="Ttulo2"/>
              <w:outlineLvl w:val="1"/>
            </w:pPr>
            <w:sdt>
              <w:sdtPr>
                <w:id w:val="-520629475"/>
                <w:placeholder>
                  <w:docPart w:val="25B46AD4B6604223AE4FB1DA96ED8BB7"/>
                </w:placeholder>
                <w:temporary/>
                <w:showingPlcHdr/>
                <w15:appearance w15:val="hidden"/>
              </w:sdtPr>
              <w:sdtEndPr/>
              <w:sdtContent>
                <w:r w:rsidR="00120BAC" w:rsidRPr="005676F5">
                  <w:rPr>
                    <w:lang w:bidi="es-ES"/>
                  </w:rPr>
                  <w:t>conductor</w:t>
                </w:r>
              </w:sdtContent>
            </w:sdt>
          </w:p>
        </w:tc>
        <w:tc>
          <w:tcPr>
            <w:tcW w:w="2771" w:type="dxa"/>
          </w:tcPr>
          <w:p w14:paraId="186D20A8" w14:textId="77777777" w:rsidR="00120BAC" w:rsidRPr="005676F5" w:rsidRDefault="00C231A7" w:rsidP="00C85D72">
            <w:pPr>
              <w:pStyle w:val="Ttulo2"/>
              <w:outlineLvl w:val="1"/>
            </w:pPr>
            <w:sdt>
              <w:sdtPr>
                <w:id w:val="1546252254"/>
                <w:placeholder>
                  <w:docPart w:val="B62A0769140D4B98A18B2FE83F5FD5DE"/>
                </w:placeholder>
                <w:temporary/>
                <w:showingPlcHdr/>
                <w15:appearance w15:val="hidden"/>
              </w:sdtPr>
              <w:sdtEndPr/>
              <w:sdtContent>
                <w:r w:rsidR="00120BAC" w:rsidRPr="005676F5">
                  <w:rPr>
                    <w:lang w:bidi="es-ES"/>
                  </w:rPr>
                  <w:t>notas</w:t>
                </w:r>
              </w:sdtContent>
            </w:sdt>
          </w:p>
        </w:tc>
      </w:tr>
      <w:tr w:rsidR="00120BAC" w:rsidRPr="005676F5" w14:paraId="02B5E80E" w14:textId="77777777" w:rsidTr="00C85D72">
        <w:trPr>
          <w:trHeight w:val="331"/>
        </w:trPr>
        <w:tc>
          <w:tcPr>
            <w:tcW w:w="2771" w:type="dxa"/>
          </w:tcPr>
          <w:p w14:paraId="396D55FE" w14:textId="77777777" w:rsidR="00120BAC" w:rsidRPr="005676F5" w:rsidRDefault="00120BAC" w:rsidP="00C85D72">
            <w:pPr>
              <w:rPr>
                <w:b/>
              </w:rPr>
            </w:pPr>
          </w:p>
        </w:tc>
        <w:tc>
          <w:tcPr>
            <w:tcW w:w="1135" w:type="dxa"/>
          </w:tcPr>
          <w:p w14:paraId="3288BC6D" w14:textId="77777777" w:rsidR="00120BAC" w:rsidRPr="005676F5" w:rsidRDefault="00120BAC" w:rsidP="00C85D72">
            <w:pPr>
              <w:rPr>
                <w:b/>
              </w:rPr>
            </w:pPr>
          </w:p>
        </w:tc>
        <w:tc>
          <w:tcPr>
            <w:tcW w:w="2473" w:type="dxa"/>
          </w:tcPr>
          <w:p w14:paraId="42B1828E" w14:textId="77777777" w:rsidR="00120BAC" w:rsidRPr="005676F5" w:rsidRDefault="00120BAC" w:rsidP="00C85D72">
            <w:pPr>
              <w:rPr>
                <w:b/>
              </w:rPr>
            </w:pPr>
          </w:p>
        </w:tc>
        <w:tc>
          <w:tcPr>
            <w:tcW w:w="2036" w:type="dxa"/>
          </w:tcPr>
          <w:p w14:paraId="2EEA5D13" w14:textId="77777777" w:rsidR="00120BAC" w:rsidRPr="005676F5" w:rsidRDefault="00120BAC" w:rsidP="00C85D72">
            <w:pPr>
              <w:rPr>
                <w:b/>
              </w:rPr>
            </w:pPr>
          </w:p>
        </w:tc>
        <w:tc>
          <w:tcPr>
            <w:tcW w:w="2771" w:type="dxa"/>
          </w:tcPr>
          <w:p w14:paraId="7001736C" w14:textId="77777777" w:rsidR="00120BAC" w:rsidRPr="005676F5" w:rsidRDefault="00120BAC" w:rsidP="00C85D72">
            <w:pPr>
              <w:rPr>
                <w:b/>
              </w:rPr>
            </w:pPr>
          </w:p>
        </w:tc>
      </w:tr>
      <w:tr w:rsidR="00120BAC" w:rsidRPr="005676F5" w14:paraId="7D5D6CAE" w14:textId="77777777" w:rsidTr="00C85D72">
        <w:trPr>
          <w:trHeight w:val="331"/>
        </w:trPr>
        <w:tc>
          <w:tcPr>
            <w:tcW w:w="2771" w:type="dxa"/>
          </w:tcPr>
          <w:p w14:paraId="17941145" w14:textId="77777777" w:rsidR="00120BAC" w:rsidRPr="005676F5" w:rsidRDefault="00120BAC" w:rsidP="00C85D72">
            <w:pPr>
              <w:rPr>
                <w:b/>
              </w:rPr>
            </w:pPr>
          </w:p>
        </w:tc>
        <w:tc>
          <w:tcPr>
            <w:tcW w:w="1135" w:type="dxa"/>
          </w:tcPr>
          <w:p w14:paraId="26672FAE" w14:textId="77777777" w:rsidR="00120BAC" w:rsidRPr="005676F5" w:rsidRDefault="00120BAC" w:rsidP="00C85D72">
            <w:pPr>
              <w:rPr>
                <w:b/>
              </w:rPr>
            </w:pPr>
          </w:p>
        </w:tc>
        <w:tc>
          <w:tcPr>
            <w:tcW w:w="2473" w:type="dxa"/>
          </w:tcPr>
          <w:p w14:paraId="5F9CE5C0" w14:textId="77777777" w:rsidR="00120BAC" w:rsidRPr="005676F5" w:rsidRDefault="00120BAC" w:rsidP="00C85D72">
            <w:pPr>
              <w:rPr>
                <w:b/>
              </w:rPr>
            </w:pPr>
          </w:p>
        </w:tc>
        <w:tc>
          <w:tcPr>
            <w:tcW w:w="2036" w:type="dxa"/>
          </w:tcPr>
          <w:p w14:paraId="2126D1CA" w14:textId="77777777" w:rsidR="00120BAC" w:rsidRPr="005676F5" w:rsidRDefault="00120BAC" w:rsidP="00C85D72">
            <w:pPr>
              <w:rPr>
                <w:b/>
              </w:rPr>
            </w:pPr>
          </w:p>
        </w:tc>
        <w:tc>
          <w:tcPr>
            <w:tcW w:w="2771" w:type="dxa"/>
          </w:tcPr>
          <w:p w14:paraId="694B0075" w14:textId="77777777" w:rsidR="00120BAC" w:rsidRPr="005676F5" w:rsidRDefault="00120BAC" w:rsidP="00C85D72">
            <w:pPr>
              <w:rPr>
                <w:b/>
              </w:rPr>
            </w:pPr>
          </w:p>
        </w:tc>
      </w:tr>
      <w:tr w:rsidR="00120BAC" w:rsidRPr="005676F5" w14:paraId="5AC0B827" w14:textId="77777777" w:rsidTr="00C85D72">
        <w:trPr>
          <w:trHeight w:val="331"/>
        </w:trPr>
        <w:tc>
          <w:tcPr>
            <w:tcW w:w="2771" w:type="dxa"/>
          </w:tcPr>
          <w:p w14:paraId="041F49CC" w14:textId="77777777" w:rsidR="00120BAC" w:rsidRPr="005676F5" w:rsidRDefault="00120BAC" w:rsidP="00C85D72">
            <w:pPr>
              <w:rPr>
                <w:b/>
              </w:rPr>
            </w:pPr>
          </w:p>
        </w:tc>
        <w:tc>
          <w:tcPr>
            <w:tcW w:w="1135" w:type="dxa"/>
          </w:tcPr>
          <w:p w14:paraId="3F5ED0E1" w14:textId="77777777" w:rsidR="00120BAC" w:rsidRPr="005676F5" w:rsidRDefault="00120BAC" w:rsidP="00C85D72">
            <w:pPr>
              <w:rPr>
                <w:b/>
              </w:rPr>
            </w:pPr>
          </w:p>
        </w:tc>
        <w:tc>
          <w:tcPr>
            <w:tcW w:w="2473" w:type="dxa"/>
          </w:tcPr>
          <w:p w14:paraId="3380234D" w14:textId="77777777" w:rsidR="00120BAC" w:rsidRPr="005676F5" w:rsidRDefault="00120BAC" w:rsidP="00C85D72">
            <w:pPr>
              <w:rPr>
                <w:b/>
              </w:rPr>
            </w:pPr>
          </w:p>
        </w:tc>
        <w:tc>
          <w:tcPr>
            <w:tcW w:w="2036" w:type="dxa"/>
          </w:tcPr>
          <w:p w14:paraId="55D71976" w14:textId="77777777" w:rsidR="00120BAC" w:rsidRPr="005676F5" w:rsidRDefault="00120BAC" w:rsidP="00C85D72">
            <w:pPr>
              <w:rPr>
                <w:b/>
              </w:rPr>
            </w:pPr>
          </w:p>
        </w:tc>
        <w:tc>
          <w:tcPr>
            <w:tcW w:w="2771" w:type="dxa"/>
          </w:tcPr>
          <w:p w14:paraId="37F8B190" w14:textId="77777777" w:rsidR="00120BAC" w:rsidRPr="005676F5" w:rsidRDefault="00120BAC" w:rsidP="00C85D72">
            <w:pPr>
              <w:rPr>
                <w:b/>
              </w:rPr>
            </w:pPr>
          </w:p>
        </w:tc>
      </w:tr>
    </w:tbl>
    <w:p w14:paraId="788884DF" w14:textId="1363C36E" w:rsidR="00B03F34" w:rsidRDefault="00B03F34" w:rsidP="006A5933">
      <w:pPr>
        <w:tabs>
          <w:tab w:val="left" w:pos="1344"/>
        </w:tabs>
      </w:pPr>
    </w:p>
    <w:tbl>
      <w:tblPr>
        <w:tblStyle w:val="Tablaconcuadrcula"/>
        <w:tblW w:w="500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abla de diseño de encabezado"/>
      </w:tblPr>
      <w:tblGrid>
        <w:gridCol w:w="11202"/>
      </w:tblGrid>
      <w:tr w:rsidR="00DD294E" w:rsidRPr="005676F5" w14:paraId="5A8358BF" w14:textId="77777777" w:rsidTr="00C85D72">
        <w:trPr>
          <w:trHeight w:val="720"/>
        </w:trPr>
        <w:tc>
          <w:tcPr>
            <w:tcW w:w="11536" w:type="dxa"/>
            <w:tcBorders>
              <w:bottom w:val="single" w:sz="18" w:space="0" w:color="FEDE00" w:themeColor="accent2"/>
            </w:tcBorders>
            <w:shd w:val="clear" w:color="auto" w:fill="auto"/>
            <w:vAlign w:val="bottom"/>
          </w:tcPr>
          <w:p w14:paraId="486B615F" w14:textId="77777777" w:rsidR="00DD294E" w:rsidRPr="005676F5" w:rsidRDefault="00C231A7" w:rsidP="00C85D72">
            <w:pPr>
              <w:pStyle w:val="Ttulo1"/>
              <w:outlineLvl w:val="0"/>
            </w:pPr>
            <w:sdt>
              <w:sdtPr>
                <w:id w:val="587583786"/>
                <w:placeholder>
                  <w:docPart w:val="162BDDD2CB5948B5A84D95A05B25D8AF"/>
                </w:placeholder>
                <w:temporary/>
                <w:showingPlcHdr/>
                <w15:appearance w15:val="hidden"/>
              </w:sdtPr>
              <w:sdtEndPr/>
              <w:sdtContent>
                <w:r w:rsidR="00DD294E" w:rsidRPr="005676F5">
                  <w:rPr>
                    <w:lang w:bidi="es-ES"/>
                  </w:rPr>
                  <w:t>Riesgo e historial de problemas</w:t>
                </w:r>
              </w:sdtContent>
            </w:sdt>
          </w:p>
        </w:tc>
      </w:tr>
      <w:tr w:rsidR="00DD294E" w:rsidRPr="005676F5" w14:paraId="516E38AA" w14:textId="77777777" w:rsidTr="00C85D72">
        <w:trPr>
          <w:trHeight w:hRule="exact" w:val="216"/>
        </w:trPr>
        <w:tc>
          <w:tcPr>
            <w:tcW w:w="11536" w:type="dxa"/>
            <w:tcBorders>
              <w:top w:val="single" w:sz="18" w:space="0" w:color="FEDE00" w:themeColor="accent2"/>
            </w:tcBorders>
            <w:shd w:val="clear" w:color="auto" w:fill="auto"/>
            <w:vAlign w:val="center"/>
          </w:tcPr>
          <w:p w14:paraId="7BF06C0D" w14:textId="77777777" w:rsidR="00DD294E" w:rsidRPr="005676F5" w:rsidRDefault="00DD294E" w:rsidP="00C85D72"/>
        </w:tc>
      </w:tr>
    </w:tbl>
    <w:tbl>
      <w:tblPr>
        <w:tblStyle w:val="Tabladeinformedeestado"/>
        <w:tblW w:w="5000" w:type="pct"/>
        <w:tblLayout w:type="fixed"/>
        <w:tblLook w:val="04A0" w:firstRow="1" w:lastRow="0" w:firstColumn="1" w:lastColumn="0" w:noHBand="0" w:noVBand="1"/>
        <w:tblDescription w:val="Tabla de diseño de encabezado"/>
      </w:tblPr>
      <w:tblGrid>
        <w:gridCol w:w="5590"/>
        <w:gridCol w:w="2798"/>
        <w:gridCol w:w="2798"/>
      </w:tblGrid>
      <w:tr w:rsidR="00DD294E" w:rsidRPr="005676F5" w14:paraId="5D43A75B" w14:textId="77777777" w:rsidTr="00C85D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1"/>
        </w:trPr>
        <w:tc>
          <w:tcPr>
            <w:tcW w:w="5760" w:type="dxa"/>
          </w:tcPr>
          <w:p w14:paraId="0C80BB09" w14:textId="77777777" w:rsidR="00DD294E" w:rsidRPr="005676F5" w:rsidRDefault="00C231A7" w:rsidP="00C85D72">
            <w:pPr>
              <w:pStyle w:val="Ttulo2"/>
              <w:outlineLvl w:val="1"/>
            </w:pPr>
            <w:sdt>
              <w:sdtPr>
                <w:id w:val="-1093624640"/>
                <w:placeholder>
                  <w:docPart w:val="5D1B4B1AD51042D4A36EEC021D3C2659"/>
                </w:placeholder>
                <w:temporary/>
                <w:showingPlcHdr/>
                <w15:appearance w15:val="hidden"/>
              </w:sdtPr>
              <w:sdtEndPr/>
              <w:sdtContent>
                <w:r w:rsidR="00DD294E" w:rsidRPr="005676F5">
                  <w:rPr>
                    <w:lang w:bidi="es-ES"/>
                  </w:rPr>
                  <w:t>problema</w:t>
                </w:r>
              </w:sdtContent>
            </w:sdt>
          </w:p>
        </w:tc>
        <w:tc>
          <w:tcPr>
            <w:tcW w:w="2880" w:type="dxa"/>
          </w:tcPr>
          <w:p w14:paraId="4194039D" w14:textId="77777777" w:rsidR="00DD294E" w:rsidRPr="005676F5" w:rsidRDefault="00C231A7" w:rsidP="00C85D72">
            <w:pPr>
              <w:pStyle w:val="Ttulo2"/>
              <w:outlineLvl w:val="1"/>
            </w:pPr>
            <w:sdt>
              <w:sdtPr>
                <w:id w:val="-1593312718"/>
                <w:placeholder>
                  <w:docPart w:val="58F5D49BB784492C83A106410913AC96"/>
                </w:placeholder>
                <w:temporary/>
                <w:showingPlcHdr/>
                <w15:appearance w15:val="hidden"/>
              </w:sdtPr>
              <w:sdtEndPr/>
              <w:sdtContent>
                <w:r w:rsidR="00DD294E" w:rsidRPr="005676F5">
                  <w:rPr>
                    <w:lang w:bidi="es-ES"/>
                  </w:rPr>
                  <w:t>ASIGNADO A</w:t>
                </w:r>
              </w:sdtContent>
            </w:sdt>
          </w:p>
        </w:tc>
        <w:tc>
          <w:tcPr>
            <w:tcW w:w="2880" w:type="dxa"/>
          </w:tcPr>
          <w:p w14:paraId="665B727A" w14:textId="77777777" w:rsidR="00DD294E" w:rsidRPr="005676F5" w:rsidRDefault="00C231A7" w:rsidP="00C85D72">
            <w:pPr>
              <w:pStyle w:val="Ttulo2"/>
              <w:outlineLvl w:val="1"/>
            </w:pPr>
            <w:sdt>
              <w:sdtPr>
                <w:id w:val="-1316255633"/>
                <w:placeholder>
                  <w:docPart w:val="66792CC5869E41A99C031B91977293C3"/>
                </w:placeholder>
                <w:temporary/>
                <w:showingPlcHdr/>
                <w15:appearance w15:val="hidden"/>
              </w:sdtPr>
              <w:sdtEndPr/>
              <w:sdtContent>
                <w:r w:rsidR="00DD294E" w:rsidRPr="005676F5">
                  <w:rPr>
                    <w:lang w:bidi="es-ES"/>
                  </w:rPr>
                  <w:t>FECHA</w:t>
                </w:r>
              </w:sdtContent>
            </w:sdt>
          </w:p>
        </w:tc>
      </w:tr>
      <w:tr w:rsidR="00DD294E" w:rsidRPr="005676F5" w14:paraId="498F9E1E" w14:textId="77777777" w:rsidTr="00C85D72">
        <w:trPr>
          <w:trHeight w:val="331"/>
        </w:trPr>
        <w:tc>
          <w:tcPr>
            <w:tcW w:w="5760" w:type="dxa"/>
          </w:tcPr>
          <w:p w14:paraId="077843A0" w14:textId="77777777" w:rsidR="00DD294E" w:rsidRPr="005676F5" w:rsidRDefault="00DD294E" w:rsidP="00C85D72">
            <w:pPr>
              <w:rPr>
                <w:b/>
              </w:rPr>
            </w:pPr>
          </w:p>
        </w:tc>
        <w:tc>
          <w:tcPr>
            <w:tcW w:w="2880" w:type="dxa"/>
          </w:tcPr>
          <w:p w14:paraId="2BC70461" w14:textId="77777777" w:rsidR="00DD294E" w:rsidRPr="005676F5" w:rsidRDefault="00DD294E" w:rsidP="00C85D72">
            <w:pPr>
              <w:rPr>
                <w:b/>
              </w:rPr>
            </w:pPr>
          </w:p>
        </w:tc>
        <w:tc>
          <w:tcPr>
            <w:tcW w:w="2880" w:type="dxa"/>
          </w:tcPr>
          <w:p w14:paraId="0CFFBA02" w14:textId="77777777" w:rsidR="00DD294E" w:rsidRPr="005676F5" w:rsidRDefault="00DD294E" w:rsidP="00C85D72">
            <w:pPr>
              <w:rPr>
                <w:b/>
              </w:rPr>
            </w:pPr>
          </w:p>
        </w:tc>
      </w:tr>
      <w:tr w:rsidR="00DD294E" w:rsidRPr="005676F5" w14:paraId="50C35AD2" w14:textId="77777777" w:rsidTr="00C85D72">
        <w:trPr>
          <w:trHeight w:val="331"/>
        </w:trPr>
        <w:tc>
          <w:tcPr>
            <w:tcW w:w="5760" w:type="dxa"/>
          </w:tcPr>
          <w:p w14:paraId="25B1B200" w14:textId="77777777" w:rsidR="00DD294E" w:rsidRPr="005676F5" w:rsidRDefault="00DD294E" w:rsidP="00C85D72">
            <w:pPr>
              <w:rPr>
                <w:b/>
              </w:rPr>
            </w:pPr>
          </w:p>
        </w:tc>
        <w:tc>
          <w:tcPr>
            <w:tcW w:w="2880" w:type="dxa"/>
          </w:tcPr>
          <w:p w14:paraId="2D068052" w14:textId="77777777" w:rsidR="00DD294E" w:rsidRPr="005676F5" w:rsidRDefault="00DD294E" w:rsidP="00C85D72">
            <w:pPr>
              <w:rPr>
                <w:b/>
              </w:rPr>
            </w:pPr>
          </w:p>
        </w:tc>
        <w:tc>
          <w:tcPr>
            <w:tcW w:w="2880" w:type="dxa"/>
          </w:tcPr>
          <w:p w14:paraId="6D7586DA" w14:textId="77777777" w:rsidR="00DD294E" w:rsidRPr="005676F5" w:rsidRDefault="00DD294E" w:rsidP="00C85D72">
            <w:pPr>
              <w:rPr>
                <w:b/>
              </w:rPr>
            </w:pPr>
          </w:p>
        </w:tc>
      </w:tr>
      <w:tr w:rsidR="00DD294E" w:rsidRPr="005676F5" w14:paraId="1D16B122" w14:textId="77777777" w:rsidTr="00C85D72">
        <w:trPr>
          <w:trHeight w:val="331"/>
        </w:trPr>
        <w:tc>
          <w:tcPr>
            <w:tcW w:w="5760" w:type="dxa"/>
          </w:tcPr>
          <w:p w14:paraId="71800D6B" w14:textId="77777777" w:rsidR="00DD294E" w:rsidRPr="005676F5" w:rsidRDefault="00DD294E" w:rsidP="00C85D72">
            <w:pPr>
              <w:rPr>
                <w:b/>
              </w:rPr>
            </w:pPr>
          </w:p>
        </w:tc>
        <w:tc>
          <w:tcPr>
            <w:tcW w:w="2880" w:type="dxa"/>
          </w:tcPr>
          <w:p w14:paraId="588FA79F" w14:textId="77777777" w:rsidR="00DD294E" w:rsidRPr="005676F5" w:rsidRDefault="00DD294E" w:rsidP="00C85D72">
            <w:pPr>
              <w:rPr>
                <w:b/>
              </w:rPr>
            </w:pPr>
          </w:p>
        </w:tc>
        <w:tc>
          <w:tcPr>
            <w:tcW w:w="2880" w:type="dxa"/>
          </w:tcPr>
          <w:p w14:paraId="1A1E7261" w14:textId="77777777" w:rsidR="00DD294E" w:rsidRPr="005676F5" w:rsidRDefault="00DD294E" w:rsidP="00C85D72">
            <w:pPr>
              <w:rPr>
                <w:b/>
              </w:rPr>
            </w:pPr>
          </w:p>
        </w:tc>
      </w:tr>
    </w:tbl>
    <w:p w14:paraId="754CFF64" w14:textId="77777777" w:rsidR="00120BAC" w:rsidRPr="006A5933" w:rsidRDefault="00120BAC" w:rsidP="006A5933">
      <w:pPr>
        <w:tabs>
          <w:tab w:val="left" w:pos="1344"/>
        </w:tabs>
      </w:pPr>
    </w:p>
    <w:sectPr w:rsidR="00120BAC" w:rsidRPr="006A5933" w:rsidSect="00325368">
      <w:headerReference w:type="default" r:id="rId14"/>
      <w:footerReference w:type="default" r:id="rId15"/>
      <w:pgSz w:w="11906" w:h="16838" w:code="9"/>
      <w:pgMar w:top="360" w:right="360" w:bottom="360" w:left="360" w:header="864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DF91AF" w14:textId="77777777" w:rsidR="00C231A7" w:rsidRDefault="00C231A7" w:rsidP="00E02929">
      <w:pPr>
        <w:spacing w:after="0"/>
      </w:pPr>
      <w:r>
        <w:separator/>
      </w:r>
    </w:p>
    <w:p w14:paraId="29E4DB2A" w14:textId="77777777" w:rsidR="00C231A7" w:rsidRDefault="00C231A7"/>
  </w:endnote>
  <w:endnote w:type="continuationSeparator" w:id="0">
    <w:p w14:paraId="05C58D12" w14:textId="77777777" w:rsidR="00C231A7" w:rsidRDefault="00C231A7" w:rsidP="00E02929">
      <w:pPr>
        <w:spacing w:after="0"/>
      </w:pPr>
      <w:r>
        <w:continuationSeparator/>
      </w:r>
    </w:p>
    <w:p w14:paraId="06C1A610" w14:textId="77777777" w:rsidR="00C231A7" w:rsidRDefault="00C231A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A16C5" w14:textId="77777777" w:rsidR="00813E52" w:rsidRDefault="00813E52">
    <w:pPr>
      <w:pStyle w:val="Piedepgina"/>
    </w:pPr>
    <w:r>
      <w:rPr>
        <w:lang w:bidi="es-ES"/>
      </w:rPr>
      <w:t xml:space="preserve">Página </w:t>
    </w:r>
    <w:sdt>
      <w:sdtPr>
        <w:id w:val="1489302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B90FED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sdtContent>
    </w:sdt>
  </w:p>
  <w:p w14:paraId="524872AF" w14:textId="77777777" w:rsidR="00321F35" w:rsidRDefault="00321F3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A9501B" w14:textId="77777777" w:rsidR="00C231A7" w:rsidRDefault="00C231A7" w:rsidP="00E02929">
      <w:pPr>
        <w:spacing w:after="0"/>
      </w:pPr>
      <w:r>
        <w:separator/>
      </w:r>
    </w:p>
    <w:p w14:paraId="5672D19B" w14:textId="77777777" w:rsidR="00C231A7" w:rsidRDefault="00C231A7"/>
  </w:footnote>
  <w:footnote w:type="continuationSeparator" w:id="0">
    <w:p w14:paraId="680004CC" w14:textId="77777777" w:rsidR="00C231A7" w:rsidRDefault="00C231A7" w:rsidP="00E02929">
      <w:pPr>
        <w:spacing w:after="0"/>
      </w:pPr>
      <w:r>
        <w:continuationSeparator/>
      </w:r>
    </w:p>
    <w:p w14:paraId="63C5064F" w14:textId="77777777" w:rsidR="00C231A7" w:rsidRDefault="00C231A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2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3202"/>
      <w:gridCol w:w="2167"/>
      <w:gridCol w:w="1542"/>
      <w:gridCol w:w="2139"/>
      <w:gridCol w:w="1478"/>
    </w:tblGrid>
    <w:tr w:rsidR="005E4939" w:rsidRPr="0044395D" w14:paraId="736D7A3B" w14:textId="77777777" w:rsidTr="002D1451">
      <w:trPr>
        <w:trHeight w:val="274"/>
        <w:jc w:val="center"/>
      </w:trPr>
      <w:tc>
        <w:tcPr>
          <w:tcW w:w="3202" w:type="dxa"/>
          <w:vMerge w:val="restart"/>
          <w:shd w:val="clear" w:color="auto" w:fill="auto"/>
          <w:vAlign w:val="center"/>
        </w:tcPr>
        <w:p w14:paraId="2A512477" w14:textId="6F481B04" w:rsidR="005E4939" w:rsidRDefault="00C3691D" w:rsidP="00C3691D">
          <w:pPr>
            <w:widowControl w:val="0"/>
            <w:jc w:val="center"/>
            <w:rPr>
              <w:noProof/>
              <w:sz w:val="16"/>
              <w:szCs w:val="16"/>
            </w:rPr>
          </w:pPr>
          <w:r>
            <w:rPr>
              <w:noProof/>
            </w:rPr>
            <w:drawing>
              <wp:inline distT="0" distB="0" distL="0" distR="0" wp14:anchorId="444590E6" wp14:editId="60EDD132">
                <wp:extent cx="1195766" cy="993775"/>
                <wp:effectExtent l="0" t="0" r="4445" b="0"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7947" cy="10620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5F0B536" w14:textId="473EF44F" w:rsidR="005E4939" w:rsidRPr="00C225FB" w:rsidRDefault="005E4939" w:rsidP="005E4939">
          <w:pPr>
            <w:widowControl w:val="0"/>
            <w:rPr>
              <w:sz w:val="16"/>
              <w:szCs w:val="16"/>
            </w:rPr>
          </w:pPr>
        </w:p>
      </w:tc>
      <w:tc>
        <w:tcPr>
          <w:tcW w:w="7326" w:type="dxa"/>
          <w:gridSpan w:val="4"/>
          <w:shd w:val="clear" w:color="auto" w:fill="F2F2F2" w:themeFill="background1" w:themeFillShade="F2"/>
          <w:vAlign w:val="center"/>
        </w:tcPr>
        <w:p w14:paraId="7E649322" w14:textId="77777777" w:rsidR="005E4939" w:rsidRPr="002D1451" w:rsidRDefault="005E4939" w:rsidP="005E4939">
          <w:pPr>
            <w:widowControl w:val="0"/>
            <w:jc w:val="center"/>
            <w:rPr>
              <w:rFonts w:ascii="Arial" w:hAnsi="Arial" w:cs="Arial"/>
              <w:b/>
              <w:bCs/>
              <w:color w:val="595959" w:themeColor="text1" w:themeTint="A6"/>
              <w:sz w:val="16"/>
              <w:szCs w:val="16"/>
              <w:lang w:eastAsia="es-CO"/>
            </w:rPr>
          </w:pPr>
          <w:r w:rsidRPr="002D1451">
            <w:rPr>
              <w:rFonts w:ascii="Arial" w:hAnsi="Arial" w:cs="Arial"/>
              <w:b/>
              <w:bCs/>
              <w:color w:val="595959" w:themeColor="text1" w:themeTint="A6"/>
              <w:sz w:val="16"/>
              <w:szCs w:val="16"/>
              <w:lang w:eastAsia="es-CO"/>
            </w:rPr>
            <w:t>FORMATO DE ESPECIFICACIÓN DE REQUERIMIENTOS DE SOFTWARE</w:t>
          </w:r>
        </w:p>
      </w:tc>
    </w:tr>
    <w:tr w:rsidR="005E4939" w:rsidRPr="0044395D" w14:paraId="02DA4ADA" w14:textId="77777777" w:rsidTr="00C85D72">
      <w:tblPrEx>
        <w:tblCellMar>
          <w:left w:w="108" w:type="dxa"/>
          <w:right w:w="108" w:type="dxa"/>
        </w:tblCellMar>
      </w:tblPrEx>
      <w:trPr>
        <w:trHeight w:val="138"/>
        <w:jc w:val="center"/>
      </w:trPr>
      <w:tc>
        <w:tcPr>
          <w:tcW w:w="3202" w:type="dxa"/>
          <w:vMerge/>
          <w:shd w:val="clear" w:color="auto" w:fill="auto"/>
          <w:vAlign w:val="center"/>
        </w:tcPr>
        <w:p w14:paraId="49F72571" w14:textId="77777777" w:rsidR="005E4939" w:rsidRPr="00C225FB" w:rsidRDefault="005E4939" w:rsidP="005E4939">
          <w:pPr>
            <w:widowControl w:val="0"/>
            <w:rPr>
              <w:sz w:val="16"/>
              <w:szCs w:val="16"/>
            </w:rPr>
          </w:pPr>
        </w:p>
      </w:tc>
      <w:tc>
        <w:tcPr>
          <w:tcW w:w="7326" w:type="dxa"/>
          <w:gridSpan w:val="4"/>
          <w:shd w:val="clear" w:color="auto" w:fill="auto"/>
          <w:vAlign w:val="center"/>
        </w:tcPr>
        <w:p w14:paraId="29642B35" w14:textId="77777777" w:rsidR="005E4939" w:rsidRPr="005F2B70" w:rsidRDefault="005E4939" w:rsidP="005E4939">
          <w:pPr>
            <w:widowControl w:val="0"/>
            <w:rPr>
              <w:rFonts w:ascii="Arial" w:hAnsi="Arial" w:cs="Arial"/>
              <w:b/>
              <w:bCs/>
              <w:color w:val="000000"/>
              <w:sz w:val="16"/>
              <w:szCs w:val="16"/>
              <w:lang w:eastAsia="es-CO"/>
            </w:rPr>
          </w:pPr>
          <w:r w:rsidRPr="005F2B70">
            <w:rPr>
              <w:rFonts w:ascii="Arial" w:hAnsi="Arial" w:cs="Arial"/>
              <w:b/>
              <w:bCs/>
              <w:color w:val="000000"/>
              <w:sz w:val="16"/>
              <w:szCs w:val="16"/>
              <w:lang w:eastAsia="es-CO"/>
            </w:rPr>
            <w:t xml:space="preserve">PROCESO GESTIÓN DE LA INFORMACIÓN  </w:t>
          </w:r>
        </w:p>
      </w:tc>
    </w:tr>
    <w:tr w:rsidR="005E4939" w:rsidRPr="0044395D" w14:paraId="39CD8082" w14:textId="77777777" w:rsidTr="00C85D72">
      <w:tblPrEx>
        <w:tblCellMar>
          <w:left w:w="108" w:type="dxa"/>
          <w:right w:w="108" w:type="dxa"/>
        </w:tblCellMar>
      </w:tblPrEx>
      <w:trPr>
        <w:trHeight w:val="322"/>
        <w:jc w:val="center"/>
      </w:trPr>
      <w:tc>
        <w:tcPr>
          <w:tcW w:w="3202" w:type="dxa"/>
          <w:vMerge/>
          <w:shd w:val="clear" w:color="auto" w:fill="auto"/>
          <w:vAlign w:val="center"/>
        </w:tcPr>
        <w:p w14:paraId="0B764253" w14:textId="77777777" w:rsidR="005E4939" w:rsidRPr="00C225FB" w:rsidRDefault="005E4939" w:rsidP="005E4939">
          <w:pPr>
            <w:widowControl w:val="0"/>
            <w:rPr>
              <w:sz w:val="16"/>
              <w:szCs w:val="16"/>
            </w:rPr>
          </w:pPr>
        </w:p>
      </w:tc>
      <w:tc>
        <w:tcPr>
          <w:tcW w:w="7326" w:type="dxa"/>
          <w:gridSpan w:val="4"/>
          <w:shd w:val="clear" w:color="auto" w:fill="auto"/>
          <w:vAlign w:val="center"/>
        </w:tcPr>
        <w:p w14:paraId="52DB1550" w14:textId="77777777" w:rsidR="005E4939" w:rsidRPr="005F2B70" w:rsidRDefault="005E4939" w:rsidP="005E4939">
          <w:pPr>
            <w:widowControl w:val="0"/>
            <w:rPr>
              <w:rFonts w:ascii="Arial" w:hAnsi="Arial" w:cs="Arial"/>
              <w:b/>
              <w:bCs/>
              <w:color w:val="000000"/>
              <w:sz w:val="16"/>
              <w:szCs w:val="16"/>
              <w:lang w:eastAsia="es-CO"/>
            </w:rPr>
          </w:pPr>
          <w:r w:rsidRPr="005F2B70">
            <w:rPr>
              <w:rFonts w:ascii="Arial" w:hAnsi="Arial" w:cs="Arial"/>
              <w:b/>
              <w:bCs/>
              <w:color w:val="000000"/>
              <w:sz w:val="16"/>
              <w:szCs w:val="16"/>
              <w:lang w:eastAsia="es-CO"/>
            </w:rPr>
            <w:t>PROCEDIMIENTO: DESARROLLO DE SISTEMAS DE INFORMACIÓN</w:t>
          </w:r>
        </w:p>
      </w:tc>
    </w:tr>
    <w:tr w:rsidR="00C3691D" w:rsidRPr="0044395D" w14:paraId="211BCE76" w14:textId="77777777" w:rsidTr="00C85D72">
      <w:tblPrEx>
        <w:tblCellMar>
          <w:left w:w="108" w:type="dxa"/>
          <w:right w:w="108" w:type="dxa"/>
        </w:tblCellMar>
      </w:tblPrEx>
      <w:trPr>
        <w:trHeight w:val="125"/>
        <w:jc w:val="center"/>
      </w:trPr>
      <w:tc>
        <w:tcPr>
          <w:tcW w:w="3202" w:type="dxa"/>
          <w:vMerge/>
          <w:shd w:val="clear" w:color="auto" w:fill="auto"/>
          <w:vAlign w:val="center"/>
        </w:tcPr>
        <w:p w14:paraId="1BC7DFB5" w14:textId="77777777" w:rsidR="005E4939" w:rsidRPr="00C225FB" w:rsidRDefault="005E4939" w:rsidP="005E4939">
          <w:pPr>
            <w:widowControl w:val="0"/>
            <w:rPr>
              <w:sz w:val="16"/>
              <w:szCs w:val="16"/>
            </w:rPr>
          </w:pPr>
        </w:p>
      </w:tc>
      <w:tc>
        <w:tcPr>
          <w:tcW w:w="2167" w:type="dxa"/>
          <w:shd w:val="clear" w:color="auto" w:fill="auto"/>
          <w:vAlign w:val="center"/>
        </w:tcPr>
        <w:p w14:paraId="5DDDEC7B" w14:textId="77777777" w:rsidR="005E4939" w:rsidRPr="005F2B70" w:rsidRDefault="005E4939" w:rsidP="005E4939">
          <w:pPr>
            <w:pStyle w:val="Encabezado"/>
            <w:widowControl w:val="0"/>
            <w:ind w:left="-9"/>
            <w:rPr>
              <w:rFonts w:ascii="Arial" w:hAnsi="Arial" w:cs="Arial"/>
              <w:b/>
              <w:sz w:val="16"/>
              <w:szCs w:val="16"/>
            </w:rPr>
          </w:pPr>
          <w:r w:rsidRPr="005F2B70">
            <w:rPr>
              <w:rFonts w:ascii="Arial" w:hAnsi="Arial" w:cs="Arial"/>
              <w:b/>
              <w:sz w:val="16"/>
              <w:szCs w:val="16"/>
            </w:rPr>
            <w:t xml:space="preserve">Código: </w:t>
          </w:r>
          <w:r>
            <w:rPr>
              <w:rFonts w:ascii="Arial" w:hAnsi="Arial" w:cs="Arial"/>
              <w:b/>
              <w:sz w:val="16"/>
              <w:szCs w:val="16"/>
            </w:rPr>
            <w:t>-</w:t>
          </w:r>
        </w:p>
      </w:tc>
      <w:tc>
        <w:tcPr>
          <w:tcW w:w="1542" w:type="dxa"/>
          <w:shd w:val="clear" w:color="auto" w:fill="auto"/>
          <w:vAlign w:val="center"/>
        </w:tcPr>
        <w:p w14:paraId="25C620B3" w14:textId="77777777" w:rsidR="005E4939" w:rsidRPr="005F2B70" w:rsidRDefault="005E4939" w:rsidP="005E4939">
          <w:pPr>
            <w:pStyle w:val="Encabezado"/>
            <w:widowControl w:val="0"/>
            <w:rPr>
              <w:rFonts w:ascii="Arial" w:hAnsi="Arial" w:cs="Arial"/>
              <w:b/>
              <w:sz w:val="16"/>
              <w:szCs w:val="16"/>
            </w:rPr>
          </w:pPr>
          <w:r w:rsidRPr="005F2B70">
            <w:rPr>
              <w:rFonts w:ascii="Arial" w:hAnsi="Arial" w:cs="Arial"/>
              <w:b/>
              <w:sz w:val="16"/>
              <w:szCs w:val="16"/>
            </w:rPr>
            <w:t xml:space="preserve">Versión: </w:t>
          </w:r>
          <w:r>
            <w:rPr>
              <w:rFonts w:ascii="Arial" w:hAnsi="Arial" w:cs="Arial"/>
              <w:b/>
              <w:sz w:val="16"/>
              <w:szCs w:val="16"/>
            </w:rPr>
            <w:t>1</w:t>
          </w:r>
        </w:p>
      </w:tc>
      <w:tc>
        <w:tcPr>
          <w:tcW w:w="2139" w:type="dxa"/>
          <w:shd w:val="clear" w:color="auto" w:fill="auto"/>
          <w:vAlign w:val="center"/>
        </w:tcPr>
        <w:p w14:paraId="3CE129BA" w14:textId="4B97849B" w:rsidR="005E4939" w:rsidRPr="005F2B70" w:rsidRDefault="005E4939" w:rsidP="005E4939">
          <w:pPr>
            <w:pStyle w:val="Encabezado"/>
            <w:widowControl w:val="0"/>
            <w:rPr>
              <w:rFonts w:ascii="Arial" w:hAnsi="Arial" w:cs="Arial"/>
              <w:b/>
              <w:sz w:val="16"/>
              <w:szCs w:val="16"/>
            </w:rPr>
          </w:pPr>
          <w:r w:rsidRPr="005F2B70">
            <w:rPr>
              <w:rFonts w:ascii="Arial" w:hAnsi="Arial" w:cs="Arial"/>
              <w:b/>
              <w:sz w:val="16"/>
              <w:szCs w:val="16"/>
            </w:rPr>
            <w:t xml:space="preserve">Fecha: </w:t>
          </w:r>
          <w:r>
            <w:rPr>
              <w:rFonts w:ascii="Arial" w:hAnsi="Arial" w:cs="Arial"/>
              <w:b/>
              <w:sz w:val="16"/>
              <w:szCs w:val="16"/>
            </w:rPr>
            <w:t>2</w:t>
          </w:r>
          <w:r w:rsidR="00F936E9">
            <w:rPr>
              <w:rFonts w:ascii="Arial" w:hAnsi="Arial" w:cs="Arial"/>
              <w:b/>
              <w:sz w:val="16"/>
              <w:szCs w:val="16"/>
            </w:rPr>
            <w:t>6</w:t>
          </w:r>
          <w:r>
            <w:rPr>
              <w:rFonts w:ascii="Arial" w:hAnsi="Arial" w:cs="Arial"/>
              <w:b/>
              <w:sz w:val="16"/>
              <w:szCs w:val="16"/>
            </w:rPr>
            <w:t>/02/2022</w:t>
          </w:r>
        </w:p>
      </w:tc>
      <w:tc>
        <w:tcPr>
          <w:tcW w:w="1478" w:type="dxa"/>
          <w:shd w:val="clear" w:color="auto" w:fill="auto"/>
          <w:vAlign w:val="center"/>
        </w:tcPr>
        <w:p w14:paraId="250A8EFA" w14:textId="77777777" w:rsidR="005E4939" w:rsidRPr="005F2B70" w:rsidRDefault="005E4939" w:rsidP="005E4939">
          <w:pPr>
            <w:widowControl w:val="0"/>
            <w:rPr>
              <w:rFonts w:ascii="Arial" w:hAnsi="Arial" w:cs="Arial"/>
              <w:b/>
              <w:sz w:val="16"/>
              <w:szCs w:val="16"/>
            </w:rPr>
          </w:pPr>
          <w:r w:rsidRPr="005F2B70">
            <w:rPr>
              <w:rFonts w:ascii="Arial" w:hAnsi="Arial" w:cs="Arial"/>
              <w:b/>
              <w:sz w:val="16"/>
              <w:szCs w:val="16"/>
            </w:rPr>
            <w:t xml:space="preserve">Página </w:t>
          </w:r>
          <w:r w:rsidRPr="005F2B70">
            <w:rPr>
              <w:rFonts w:ascii="Arial" w:hAnsi="Arial" w:cs="Arial"/>
              <w:b/>
              <w:bCs/>
              <w:sz w:val="16"/>
              <w:szCs w:val="16"/>
            </w:rPr>
            <w:fldChar w:fldCharType="begin"/>
          </w:r>
          <w:r w:rsidRPr="005F2B70">
            <w:rPr>
              <w:rFonts w:ascii="Arial" w:hAnsi="Arial" w:cs="Arial"/>
              <w:b/>
              <w:bCs/>
              <w:sz w:val="16"/>
              <w:szCs w:val="16"/>
            </w:rPr>
            <w:instrText>PAGE  \* Arabic  \* MERGEFORMAT</w:instrText>
          </w:r>
          <w:r w:rsidRPr="005F2B70">
            <w:rPr>
              <w:rFonts w:ascii="Arial" w:hAnsi="Arial" w:cs="Arial"/>
              <w:b/>
              <w:bCs/>
              <w:sz w:val="16"/>
              <w:szCs w:val="16"/>
            </w:rPr>
            <w:fldChar w:fldCharType="separate"/>
          </w:r>
          <w:r>
            <w:rPr>
              <w:rFonts w:ascii="Arial" w:hAnsi="Arial" w:cs="Arial"/>
              <w:b/>
              <w:bCs/>
              <w:noProof/>
              <w:sz w:val="16"/>
              <w:szCs w:val="16"/>
            </w:rPr>
            <w:t>10</w:t>
          </w:r>
          <w:r w:rsidRPr="005F2B70">
            <w:rPr>
              <w:rFonts w:ascii="Arial" w:hAnsi="Arial" w:cs="Arial"/>
              <w:b/>
              <w:bCs/>
              <w:sz w:val="16"/>
              <w:szCs w:val="16"/>
            </w:rPr>
            <w:fldChar w:fldCharType="end"/>
          </w:r>
          <w:r w:rsidRPr="005F2B70">
            <w:rPr>
              <w:rFonts w:ascii="Arial" w:hAnsi="Arial" w:cs="Arial"/>
              <w:b/>
              <w:sz w:val="16"/>
              <w:szCs w:val="16"/>
            </w:rPr>
            <w:t xml:space="preserve"> de </w:t>
          </w:r>
          <w:r w:rsidRPr="005F2B70">
            <w:rPr>
              <w:rFonts w:ascii="Arial" w:hAnsi="Arial" w:cs="Arial"/>
              <w:b/>
              <w:bCs/>
              <w:sz w:val="16"/>
              <w:szCs w:val="16"/>
            </w:rPr>
            <w:fldChar w:fldCharType="begin"/>
          </w:r>
          <w:r w:rsidRPr="005F2B70">
            <w:rPr>
              <w:rFonts w:ascii="Arial" w:hAnsi="Arial" w:cs="Arial"/>
              <w:b/>
              <w:bCs/>
              <w:sz w:val="16"/>
              <w:szCs w:val="16"/>
            </w:rPr>
            <w:instrText>NUMPAGES  \* Arabic  \* MERGEFORMAT</w:instrText>
          </w:r>
          <w:r w:rsidRPr="005F2B70">
            <w:rPr>
              <w:rFonts w:ascii="Arial" w:hAnsi="Arial" w:cs="Arial"/>
              <w:b/>
              <w:bCs/>
              <w:sz w:val="16"/>
              <w:szCs w:val="16"/>
            </w:rPr>
            <w:fldChar w:fldCharType="separate"/>
          </w:r>
          <w:r>
            <w:rPr>
              <w:rFonts w:ascii="Arial" w:hAnsi="Arial" w:cs="Arial"/>
              <w:b/>
              <w:bCs/>
              <w:noProof/>
              <w:sz w:val="16"/>
              <w:szCs w:val="16"/>
            </w:rPr>
            <w:t>10</w:t>
          </w:r>
          <w:r w:rsidRPr="005F2B70">
            <w:rPr>
              <w:rFonts w:ascii="Arial" w:hAnsi="Arial" w:cs="Arial"/>
              <w:b/>
              <w:bCs/>
              <w:sz w:val="16"/>
              <w:szCs w:val="16"/>
            </w:rPr>
            <w:fldChar w:fldCharType="end"/>
          </w:r>
        </w:p>
      </w:tc>
    </w:tr>
  </w:tbl>
  <w:p w14:paraId="1E48F9DC" w14:textId="77777777" w:rsidR="001D2D76" w:rsidRDefault="001D2D7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91C573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716E47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B822B5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C16B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8"/>
    <w:multiLevelType w:val="singleLevel"/>
    <w:tmpl w:val="264ED7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02AA603A"/>
    <w:multiLevelType w:val="hybridMultilevel"/>
    <w:tmpl w:val="318AE6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8C6C3C"/>
    <w:multiLevelType w:val="hybridMultilevel"/>
    <w:tmpl w:val="0B5E74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DBE"/>
    <w:rsid w:val="00002E34"/>
    <w:rsid w:val="000130B4"/>
    <w:rsid w:val="00014C7E"/>
    <w:rsid w:val="000260A9"/>
    <w:rsid w:val="00087B40"/>
    <w:rsid w:val="000A0DE8"/>
    <w:rsid w:val="000B7024"/>
    <w:rsid w:val="000C215D"/>
    <w:rsid w:val="000C321B"/>
    <w:rsid w:val="000D33CA"/>
    <w:rsid w:val="00112629"/>
    <w:rsid w:val="001175B8"/>
    <w:rsid w:val="00120BAC"/>
    <w:rsid w:val="00130C50"/>
    <w:rsid w:val="0013228E"/>
    <w:rsid w:val="001353A3"/>
    <w:rsid w:val="0013652A"/>
    <w:rsid w:val="001377C3"/>
    <w:rsid w:val="00145D68"/>
    <w:rsid w:val="00166CFC"/>
    <w:rsid w:val="00183A09"/>
    <w:rsid w:val="001960E4"/>
    <w:rsid w:val="001A58E9"/>
    <w:rsid w:val="001B090A"/>
    <w:rsid w:val="001B0C6F"/>
    <w:rsid w:val="001B7038"/>
    <w:rsid w:val="001C3F2A"/>
    <w:rsid w:val="001D2D76"/>
    <w:rsid w:val="001E25C9"/>
    <w:rsid w:val="001E654C"/>
    <w:rsid w:val="001F31F6"/>
    <w:rsid w:val="0020390E"/>
    <w:rsid w:val="00212DAE"/>
    <w:rsid w:val="00214C53"/>
    <w:rsid w:val="0023118C"/>
    <w:rsid w:val="00240B38"/>
    <w:rsid w:val="00251688"/>
    <w:rsid w:val="002517EA"/>
    <w:rsid w:val="002531F7"/>
    <w:rsid w:val="002532E8"/>
    <w:rsid w:val="00274D9E"/>
    <w:rsid w:val="00276788"/>
    <w:rsid w:val="00290F0F"/>
    <w:rsid w:val="00292EF3"/>
    <w:rsid w:val="0029418F"/>
    <w:rsid w:val="002A5103"/>
    <w:rsid w:val="002B0679"/>
    <w:rsid w:val="002D1451"/>
    <w:rsid w:val="002F34DE"/>
    <w:rsid w:val="003120E0"/>
    <w:rsid w:val="00321270"/>
    <w:rsid w:val="00321F35"/>
    <w:rsid w:val="0032208D"/>
    <w:rsid w:val="00325368"/>
    <w:rsid w:val="0033460E"/>
    <w:rsid w:val="00351AB0"/>
    <w:rsid w:val="00356BB9"/>
    <w:rsid w:val="00370BDD"/>
    <w:rsid w:val="0038652D"/>
    <w:rsid w:val="00386800"/>
    <w:rsid w:val="00392E08"/>
    <w:rsid w:val="00393A06"/>
    <w:rsid w:val="00393D6F"/>
    <w:rsid w:val="003B54B4"/>
    <w:rsid w:val="003C1FC0"/>
    <w:rsid w:val="003C3319"/>
    <w:rsid w:val="003C46A7"/>
    <w:rsid w:val="003C78CB"/>
    <w:rsid w:val="003D3ABC"/>
    <w:rsid w:val="003D624B"/>
    <w:rsid w:val="003D6565"/>
    <w:rsid w:val="004235DF"/>
    <w:rsid w:val="004257E0"/>
    <w:rsid w:val="0043235E"/>
    <w:rsid w:val="0044378E"/>
    <w:rsid w:val="0044559F"/>
    <w:rsid w:val="004502DA"/>
    <w:rsid w:val="004537C5"/>
    <w:rsid w:val="004563A7"/>
    <w:rsid w:val="00465B79"/>
    <w:rsid w:val="00495301"/>
    <w:rsid w:val="004A234F"/>
    <w:rsid w:val="004D1E27"/>
    <w:rsid w:val="00500690"/>
    <w:rsid w:val="005007D2"/>
    <w:rsid w:val="00502360"/>
    <w:rsid w:val="00504074"/>
    <w:rsid w:val="00513D26"/>
    <w:rsid w:val="005235FF"/>
    <w:rsid w:val="00523CB6"/>
    <w:rsid w:val="00526CF5"/>
    <w:rsid w:val="00527C72"/>
    <w:rsid w:val="00550FDB"/>
    <w:rsid w:val="00554FFA"/>
    <w:rsid w:val="005676F5"/>
    <w:rsid w:val="005848AD"/>
    <w:rsid w:val="00586994"/>
    <w:rsid w:val="00587DBA"/>
    <w:rsid w:val="005A2C96"/>
    <w:rsid w:val="005A49E4"/>
    <w:rsid w:val="005C4039"/>
    <w:rsid w:val="005E4939"/>
    <w:rsid w:val="005F4882"/>
    <w:rsid w:val="005F4C34"/>
    <w:rsid w:val="005F61B2"/>
    <w:rsid w:val="00607D89"/>
    <w:rsid w:val="00610040"/>
    <w:rsid w:val="006112D3"/>
    <w:rsid w:val="00621D37"/>
    <w:rsid w:val="0062334A"/>
    <w:rsid w:val="00631F6B"/>
    <w:rsid w:val="00644ECD"/>
    <w:rsid w:val="00647422"/>
    <w:rsid w:val="00664EB1"/>
    <w:rsid w:val="00667735"/>
    <w:rsid w:val="006724C2"/>
    <w:rsid w:val="0067259E"/>
    <w:rsid w:val="00680251"/>
    <w:rsid w:val="00680B83"/>
    <w:rsid w:val="00682C25"/>
    <w:rsid w:val="00696F21"/>
    <w:rsid w:val="006A11C0"/>
    <w:rsid w:val="006A2153"/>
    <w:rsid w:val="006A5933"/>
    <w:rsid w:val="006B7FF7"/>
    <w:rsid w:val="006D7E96"/>
    <w:rsid w:val="006E1492"/>
    <w:rsid w:val="006E1CBF"/>
    <w:rsid w:val="006E2C4A"/>
    <w:rsid w:val="006F2191"/>
    <w:rsid w:val="006F4443"/>
    <w:rsid w:val="006F7F5B"/>
    <w:rsid w:val="00702177"/>
    <w:rsid w:val="00706805"/>
    <w:rsid w:val="00715199"/>
    <w:rsid w:val="00715A9B"/>
    <w:rsid w:val="00717354"/>
    <w:rsid w:val="00721634"/>
    <w:rsid w:val="00723158"/>
    <w:rsid w:val="00737142"/>
    <w:rsid w:val="007455C5"/>
    <w:rsid w:val="007502CB"/>
    <w:rsid w:val="00754826"/>
    <w:rsid w:val="00781081"/>
    <w:rsid w:val="00785B50"/>
    <w:rsid w:val="00791ED5"/>
    <w:rsid w:val="00794F82"/>
    <w:rsid w:val="007A565D"/>
    <w:rsid w:val="007B57C2"/>
    <w:rsid w:val="007D03D2"/>
    <w:rsid w:val="007D36D2"/>
    <w:rsid w:val="007E29BD"/>
    <w:rsid w:val="007E7ABC"/>
    <w:rsid w:val="007F5EF5"/>
    <w:rsid w:val="008105F2"/>
    <w:rsid w:val="00813E52"/>
    <w:rsid w:val="0081578A"/>
    <w:rsid w:val="00825C42"/>
    <w:rsid w:val="00826E47"/>
    <w:rsid w:val="00830EF9"/>
    <w:rsid w:val="008411EF"/>
    <w:rsid w:val="00872777"/>
    <w:rsid w:val="00873553"/>
    <w:rsid w:val="00882A2C"/>
    <w:rsid w:val="008A2200"/>
    <w:rsid w:val="008A6D3E"/>
    <w:rsid w:val="008D3FD3"/>
    <w:rsid w:val="008E3A9C"/>
    <w:rsid w:val="008E448C"/>
    <w:rsid w:val="008F2A0D"/>
    <w:rsid w:val="009029AC"/>
    <w:rsid w:val="00907EA4"/>
    <w:rsid w:val="00913758"/>
    <w:rsid w:val="0092337F"/>
    <w:rsid w:val="00923E5C"/>
    <w:rsid w:val="0093672F"/>
    <w:rsid w:val="009441A9"/>
    <w:rsid w:val="009513C7"/>
    <w:rsid w:val="00951C8B"/>
    <w:rsid w:val="00956D84"/>
    <w:rsid w:val="00971141"/>
    <w:rsid w:val="00974E1C"/>
    <w:rsid w:val="00983FF5"/>
    <w:rsid w:val="009B1333"/>
    <w:rsid w:val="009C3F23"/>
    <w:rsid w:val="009D4206"/>
    <w:rsid w:val="009F0E31"/>
    <w:rsid w:val="00A0017A"/>
    <w:rsid w:val="00A01BF8"/>
    <w:rsid w:val="00A06028"/>
    <w:rsid w:val="00A14DE6"/>
    <w:rsid w:val="00A1746C"/>
    <w:rsid w:val="00A1749D"/>
    <w:rsid w:val="00A22F77"/>
    <w:rsid w:val="00A269E5"/>
    <w:rsid w:val="00A36711"/>
    <w:rsid w:val="00A45804"/>
    <w:rsid w:val="00A4582F"/>
    <w:rsid w:val="00A60984"/>
    <w:rsid w:val="00A653DA"/>
    <w:rsid w:val="00A85EFE"/>
    <w:rsid w:val="00A87814"/>
    <w:rsid w:val="00AA224B"/>
    <w:rsid w:val="00AA2F78"/>
    <w:rsid w:val="00AB2FD7"/>
    <w:rsid w:val="00AB6F19"/>
    <w:rsid w:val="00AB739B"/>
    <w:rsid w:val="00AC4FB0"/>
    <w:rsid w:val="00AD1524"/>
    <w:rsid w:val="00AE2C16"/>
    <w:rsid w:val="00AF1675"/>
    <w:rsid w:val="00AF2CF7"/>
    <w:rsid w:val="00B0020F"/>
    <w:rsid w:val="00B03F34"/>
    <w:rsid w:val="00B150C6"/>
    <w:rsid w:val="00B20B35"/>
    <w:rsid w:val="00B40843"/>
    <w:rsid w:val="00B41BE0"/>
    <w:rsid w:val="00B42B3B"/>
    <w:rsid w:val="00B45802"/>
    <w:rsid w:val="00B65DBE"/>
    <w:rsid w:val="00B73807"/>
    <w:rsid w:val="00B83AB0"/>
    <w:rsid w:val="00B90FED"/>
    <w:rsid w:val="00BA0F5B"/>
    <w:rsid w:val="00BA3AA9"/>
    <w:rsid w:val="00BB4CB0"/>
    <w:rsid w:val="00BB5D02"/>
    <w:rsid w:val="00BD6BB6"/>
    <w:rsid w:val="00BE05B1"/>
    <w:rsid w:val="00BE36A4"/>
    <w:rsid w:val="00BE4E45"/>
    <w:rsid w:val="00BF4F7E"/>
    <w:rsid w:val="00C0661F"/>
    <w:rsid w:val="00C12475"/>
    <w:rsid w:val="00C21A79"/>
    <w:rsid w:val="00C231A7"/>
    <w:rsid w:val="00C25D8F"/>
    <w:rsid w:val="00C3691D"/>
    <w:rsid w:val="00C551F8"/>
    <w:rsid w:val="00C56067"/>
    <w:rsid w:val="00C66451"/>
    <w:rsid w:val="00C73764"/>
    <w:rsid w:val="00CA3293"/>
    <w:rsid w:val="00CA4D00"/>
    <w:rsid w:val="00CA5660"/>
    <w:rsid w:val="00CB4B76"/>
    <w:rsid w:val="00CC0778"/>
    <w:rsid w:val="00CE41C1"/>
    <w:rsid w:val="00CF1C68"/>
    <w:rsid w:val="00D05E23"/>
    <w:rsid w:val="00D11BC5"/>
    <w:rsid w:val="00D2495B"/>
    <w:rsid w:val="00D73D96"/>
    <w:rsid w:val="00D7687C"/>
    <w:rsid w:val="00D93104"/>
    <w:rsid w:val="00D93C5D"/>
    <w:rsid w:val="00D9659E"/>
    <w:rsid w:val="00DA03B7"/>
    <w:rsid w:val="00DA3872"/>
    <w:rsid w:val="00DB6653"/>
    <w:rsid w:val="00DC0B39"/>
    <w:rsid w:val="00DD294E"/>
    <w:rsid w:val="00DD3B8B"/>
    <w:rsid w:val="00DE1834"/>
    <w:rsid w:val="00DF3922"/>
    <w:rsid w:val="00DF625C"/>
    <w:rsid w:val="00E02929"/>
    <w:rsid w:val="00E06FC8"/>
    <w:rsid w:val="00E16F2B"/>
    <w:rsid w:val="00E20CFD"/>
    <w:rsid w:val="00E219DC"/>
    <w:rsid w:val="00E30731"/>
    <w:rsid w:val="00E371E0"/>
    <w:rsid w:val="00E443B7"/>
    <w:rsid w:val="00E449E1"/>
    <w:rsid w:val="00E62C63"/>
    <w:rsid w:val="00E64456"/>
    <w:rsid w:val="00E7072B"/>
    <w:rsid w:val="00E7346E"/>
    <w:rsid w:val="00E82EB8"/>
    <w:rsid w:val="00EA7D5B"/>
    <w:rsid w:val="00EB3D7F"/>
    <w:rsid w:val="00EB3FF1"/>
    <w:rsid w:val="00EC0CF1"/>
    <w:rsid w:val="00EC1F4E"/>
    <w:rsid w:val="00ED333F"/>
    <w:rsid w:val="00EF3568"/>
    <w:rsid w:val="00F03D45"/>
    <w:rsid w:val="00F06320"/>
    <w:rsid w:val="00F0767F"/>
    <w:rsid w:val="00F2098B"/>
    <w:rsid w:val="00F30471"/>
    <w:rsid w:val="00F4528B"/>
    <w:rsid w:val="00F535DD"/>
    <w:rsid w:val="00F53AC6"/>
    <w:rsid w:val="00F66892"/>
    <w:rsid w:val="00F73BF3"/>
    <w:rsid w:val="00F84609"/>
    <w:rsid w:val="00F936E9"/>
    <w:rsid w:val="00FC07B9"/>
    <w:rsid w:val="00FD115F"/>
    <w:rsid w:val="00FD3E75"/>
    <w:rsid w:val="00FE08F3"/>
    <w:rsid w:val="00FE6442"/>
    <w:rsid w:val="00FF0D00"/>
    <w:rsid w:val="00FF2233"/>
    <w:rsid w:val="00FF7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7E081B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lang w:val="es-ES" w:eastAsia="en-US" w:bidi="ar-SA"/>
      </w:rPr>
    </w:rPrDefault>
    <w:pPrDefault>
      <w:pPr>
        <w:spacing w:before="40" w:after="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iPriority="9" w:unhideWhenUsed="1" w:qFormat="1"/>
    <w:lsdException w:name="heading 2" w:semiHidden="1" w:uiPriority="9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3" w:unhideWhenUsed="1" w:qFormat="1"/>
    <w:lsdException w:name="heading 7" w:semiHidden="1" w:uiPriority="3" w:unhideWhenUsed="1" w:qFormat="1"/>
    <w:lsdException w:name="heading 8" w:semiHidden="1" w:uiPriority="3" w:unhideWhenUsed="1" w:qFormat="1"/>
    <w:lsdException w:name="heading 9" w:semiHidden="1" w:uiPriority="3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1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nhideWhenUsed/>
    <w:qFormat/>
    <w:rsid w:val="001E654C"/>
    <w:rPr>
      <w:color w:val="auto"/>
      <w:kern w:val="20"/>
    </w:rPr>
  </w:style>
  <w:style w:type="paragraph" w:styleId="Ttulo1">
    <w:name w:val="heading 1"/>
    <w:basedOn w:val="Normal"/>
    <w:link w:val="Ttulo1Car"/>
    <w:uiPriority w:val="2"/>
    <w:qFormat/>
    <w:rsid w:val="001960E4"/>
    <w:pPr>
      <w:spacing w:before="0" w:after="60"/>
      <w:contextualSpacing/>
      <w:outlineLvl w:val="0"/>
    </w:pPr>
    <w:rPr>
      <w:rFonts w:asciiTheme="majorHAnsi" w:eastAsiaTheme="majorEastAsia" w:hAnsiTheme="majorHAnsi" w:cstheme="majorBidi"/>
      <w:b/>
      <w:caps/>
      <w:color w:val="006666" w:themeColor="accent3"/>
      <w:sz w:val="24"/>
      <w:szCs w:val="32"/>
    </w:rPr>
  </w:style>
  <w:style w:type="paragraph" w:styleId="Ttulo2">
    <w:name w:val="heading 2"/>
    <w:basedOn w:val="Normal"/>
    <w:link w:val="Ttulo2Car"/>
    <w:uiPriority w:val="3"/>
    <w:unhideWhenUsed/>
    <w:qFormat/>
    <w:rsid w:val="001A58E9"/>
    <w:pPr>
      <w:keepNext/>
      <w:keepLines/>
      <w:spacing w:after="0"/>
      <w:outlineLvl w:val="1"/>
    </w:pPr>
    <w:rPr>
      <w:rFonts w:eastAsiaTheme="majorEastAsia" w:cstheme="majorBidi"/>
      <w:caps/>
      <w:color w:val="FFFFFF" w:themeColor="background1"/>
      <w:szCs w:val="26"/>
    </w:rPr>
  </w:style>
  <w:style w:type="paragraph" w:styleId="Ttulo3">
    <w:name w:val="heading 3"/>
    <w:basedOn w:val="Normal"/>
    <w:next w:val="Normal"/>
    <w:link w:val="Ttulo3Car"/>
    <w:uiPriority w:val="3"/>
    <w:unhideWhenUsed/>
    <w:qFormat/>
    <w:rsid w:val="00C12475"/>
    <w:pPr>
      <w:keepNext/>
      <w:keepLines/>
      <w:spacing w:after="0"/>
      <w:outlineLvl w:val="2"/>
    </w:pPr>
    <w:rPr>
      <w:rFonts w:asciiTheme="majorHAnsi" w:eastAsiaTheme="majorEastAsia" w:hAnsiTheme="majorHAnsi" w:cstheme="majorBidi"/>
      <w:b/>
      <w:i/>
      <w:color w:val="654C16" w:themeColor="accent5" w:themeShade="80"/>
      <w:sz w:val="22"/>
      <w:szCs w:val="24"/>
    </w:rPr>
  </w:style>
  <w:style w:type="paragraph" w:styleId="Ttulo4">
    <w:name w:val="heading 4"/>
    <w:basedOn w:val="Normal"/>
    <w:next w:val="Normal"/>
    <w:link w:val="Ttulo4Car"/>
    <w:uiPriority w:val="3"/>
    <w:semiHidden/>
    <w:unhideWhenUsed/>
    <w:qFormat/>
    <w:rsid w:val="00C12475"/>
    <w:pPr>
      <w:keepNext/>
      <w:keepLines/>
      <w:spacing w:after="0"/>
      <w:outlineLvl w:val="3"/>
    </w:pPr>
    <w:rPr>
      <w:rFonts w:asciiTheme="majorHAnsi" w:eastAsiaTheme="majorEastAsia" w:hAnsiTheme="majorHAnsi" w:cstheme="majorBidi"/>
      <w:b/>
      <w:i/>
      <w:iCs/>
      <w:color w:val="4F4A36" w:themeColor="accent6" w:themeShade="80"/>
      <w:sz w:val="22"/>
    </w:rPr>
  </w:style>
  <w:style w:type="paragraph" w:styleId="Ttulo5">
    <w:name w:val="heading 5"/>
    <w:basedOn w:val="Normal"/>
    <w:next w:val="Normal"/>
    <w:link w:val="Ttulo5Car"/>
    <w:uiPriority w:val="3"/>
    <w:semiHidden/>
    <w:unhideWhenUsed/>
    <w:qFormat/>
    <w:rsid w:val="00C12475"/>
    <w:pPr>
      <w:keepNext/>
      <w:keepLines/>
      <w:spacing w:after="0"/>
      <w:outlineLvl w:val="4"/>
    </w:pPr>
    <w:rPr>
      <w:rFonts w:asciiTheme="majorHAnsi" w:eastAsiaTheme="majorEastAsia" w:hAnsiTheme="majorHAnsi" w:cstheme="majorBidi"/>
      <w:b/>
      <w:color w:val="726FCE" w:themeColor="text2" w:themeTint="80"/>
      <w:sz w:val="22"/>
    </w:rPr>
  </w:style>
  <w:style w:type="paragraph" w:styleId="Ttulo6">
    <w:name w:val="heading 6"/>
    <w:basedOn w:val="Normal"/>
    <w:next w:val="Normal"/>
    <w:link w:val="Ttulo6Car"/>
    <w:uiPriority w:val="3"/>
    <w:semiHidden/>
    <w:unhideWhenUsed/>
    <w:qFormat/>
    <w:rsid w:val="00C12475"/>
    <w:pPr>
      <w:keepNext/>
      <w:keepLines/>
      <w:spacing w:after="0"/>
      <w:outlineLvl w:val="5"/>
    </w:pPr>
    <w:rPr>
      <w:rFonts w:asciiTheme="majorHAnsi" w:eastAsiaTheme="majorEastAsia" w:hAnsiTheme="majorHAnsi" w:cstheme="majorBidi"/>
      <w:color w:val="577188" w:themeColor="accent1" w:themeShade="BF"/>
      <w:sz w:val="22"/>
    </w:rPr>
  </w:style>
  <w:style w:type="paragraph" w:styleId="Ttulo7">
    <w:name w:val="heading 7"/>
    <w:basedOn w:val="Normal"/>
    <w:next w:val="Normal"/>
    <w:link w:val="Ttulo7Car"/>
    <w:uiPriority w:val="3"/>
    <w:semiHidden/>
    <w:unhideWhenUsed/>
    <w:qFormat/>
    <w:rsid w:val="00C12475"/>
    <w:pPr>
      <w:keepNext/>
      <w:keepLines/>
      <w:spacing w:after="0"/>
      <w:outlineLvl w:val="6"/>
    </w:pPr>
    <w:rPr>
      <w:rFonts w:asciiTheme="majorHAnsi" w:eastAsiaTheme="majorEastAsia" w:hAnsiTheme="majorHAnsi" w:cstheme="majorBidi"/>
      <w:iCs/>
      <w:color w:val="404040" w:themeColor="text1" w:themeTint="BF"/>
      <w:sz w:val="22"/>
    </w:rPr>
  </w:style>
  <w:style w:type="paragraph" w:styleId="Ttulo8">
    <w:name w:val="heading 8"/>
    <w:basedOn w:val="Normal"/>
    <w:next w:val="Normal"/>
    <w:link w:val="Ttulo8Car"/>
    <w:uiPriority w:val="3"/>
    <w:semiHidden/>
    <w:unhideWhenUsed/>
    <w:qFormat/>
    <w:rsid w:val="00C12475"/>
    <w:pPr>
      <w:keepNext/>
      <w:keepLines/>
      <w:spacing w:after="0"/>
      <w:outlineLvl w:val="7"/>
    </w:pPr>
    <w:rPr>
      <w:rFonts w:asciiTheme="majorHAnsi" w:eastAsiaTheme="majorEastAsia" w:hAnsiTheme="majorHAnsi" w:cstheme="majorBidi"/>
      <w:b/>
      <w:i/>
      <w:color w:val="272727" w:themeColor="text1" w:themeTint="D8"/>
      <w:sz w:val="22"/>
      <w:szCs w:val="21"/>
    </w:rPr>
  </w:style>
  <w:style w:type="paragraph" w:styleId="Ttulo9">
    <w:name w:val="heading 9"/>
    <w:basedOn w:val="Normal"/>
    <w:next w:val="Normal"/>
    <w:link w:val="Ttulo9Car"/>
    <w:uiPriority w:val="3"/>
    <w:semiHidden/>
    <w:unhideWhenUsed/>
    <w:qFormat/>
    <w:rsid w:val="00C12475"/>
    <w:pPr>
      <w:keepNext/>
      <w:keepLines/>
      <w:spacing w:after="0"/>
      <w:outlineLvl w:val="8"/>
    </w:pPr>
    <w:rPr>
      <w:rFonts w:asciiTheme="majorHAnsi" w:eastAsiaTheme="majorEastAsia" w:hAnsiTheme="majorHAnsi" w:cstheme="majorBidi"/>
      <w:i/>
      <w:iCs/>
      <w:color w:val="0D0D0D" w:themeColor="text1" w:themeTint="F2"/>
      <w:sz w:val="22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link w:val="TtuloCar"/>
    <w:uiPriority w:val="1"/>
    <w:qFormat/>
    <w:rsid w:val="005676F5"/>
    <w:pPr>
      <w:spacing w:before="400" w:after="160"/>
      <w:contextualSpacing/>
      <w:jc w:val="center"/>
    </w:pPr>
    <w:rPr>
      <w:rFonts w:asciiTheme="majorHAnsi" w:eastAsiaTheme="majorEastAsia" w:hAnsiTheme="majorHAnsi" w:cstheme="majorBidi"/>
      <w:caps/>
      <w:color w:val="006666" w:themeColor="accent3"/>
      <w:kern w:val="28"/>
      <w:sz w:val="64"/>
      <w:szCs w:val="56"/>
    </w:rPr>
  </w:style>
  <w:style w:type="character" w:customStyle="1" w:styleId="TtuloCar">
    <w:name w:val="Título Car"/>
    <w:basedOn w:val="Fuentedeprrafopredeter"/>
    <w:link w:val="Ttulo"/>
    <w:uiPriority w:val="1"/>
    <w:rsid w:val="005676F5"/>
    <w:rPr>
      <w:rFonts w:asciiTheme="majorHAnsi" w:eastAsiaTheme="majorEastAsia" w:hAnsiTheme="majorHAnsi" w:cstheme="majorBidi"/>
      <w:caps/>
      <w:color w:val="006666" w:themeColor="accent3"/>
      <w:kern w:val="28"/>
      <w:sz w:val="64"/>
      <w:szCs w:val="56"/>
    </w:rPr>
  </w:style>
  <w:style w:type="paragraph" w:styleId="Subttulo">
    <w:name w:val="Subtitle"/>
    <w:basedOn w:val="Normal"/>
    <w:link w:val="SubttuloCar"/>
    <w:uiPriority w:val="11"/>
    <w:semiHidden/>
    <w:unhideWhenUsed/>
    <w:qFormat/>
    <w:rsid w:val="008E3A9C"/>
    <w:pPr>
      <w:numPr>
        <w:ilvl w:val="1"/>
      </w:numPr>
    </w:pPr>
    <w:rPr>
      <w:rFonts w:eastAsiaTheme="minorEastAsia"/>
      <w:color w:val="5A5A5A" w:themeColor="text1" w:themeTint="A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8E3A9C"/>
    <w:rPr>
      <w:rFonts w:eastAsiaTheme="minorEastAsia"/>
      <w:color w:val="5A5A5A" w:themeColor="text1" w:themeTint="A5"/>
      <w:kern w:val="20"/>
    </w:rPr>
  </w:style>
  <w:style w:type="paragraph" w:styleId="Encabezado">
    <w:name w:val="header"/>
    <w:aliases w:val="Haut de page,encabezado"/>
    <w:basedOn w:val="Normal"/>
    <w:link w:val="EncabezadoCar"/>
    <w:rsid w:val="00145D68"/>
  </w:style>
  <w:style w:type="character" w:customStyle="1" w:styleId="EncabezadoCar">
    <w:name w:val="Encabezado Car"/>
    <w:aliases w:val="Haut de page Car,encabezado Car"/>
    <w:basedOn w:val="Fuentedeprrafopredeter"/>
    <w:link w:val="Encabezado"/>
    <w:rsid w:val="00145D68"/>
    <w:rPr>
      <w:kern w:val="20"/>
    </w:rPr>
  </w:style>
  <w:style w:type="paragraph" w:styleId="Piedepgina">
    <w:name w:val="footer"/>
    <w:basedOn w:val="Normal"/>
    <w:link w:val="PiedepginaCar"/>
    <w:uiPriority w:val="99"/>
    <w:unhideWhenUsed/>
    <w:rsid w:val="008E3A9C"/>
    <w:pPr>
      <w:pBdr>
        <w:top w:val="single" w:sz="4" w:space="6" w:color="B1C0CD" w:themeColor="accent1" w:themeTint="99"/>
      </w:pBdr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E3A9C"/>
    <w:rPr>
      <w:kern w:val="20"/>
    </w:rPr>
  </w:style>
  <w:style w:type="table" w:styleId="Tablaconcuadrcula">
    <w:name w:val="Table Grid"/>
    <w:basedOn w:val="Tablanormal"/>
    <w:uiPriority w:val="39"/>
    <w:rsid w:val="00E0292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2"/>
    <w:rsid w:val="001960E4"/>
    <w:rPr>
      <w:rFonts w:asciiTheme="majorHAnsi" w:eastAsiaTheme="majorEastAsia" w:hAnsiTheme="majorHAnsi" w:cstheme="majorBidi"/>
      <w:b/>
      <w:caps/>
      <w:color w:val="006666" w:themeColor="accent3"/>
      <w:kern w:val="20"/>
      <w:sz w:val="24"/>
      <w:szCs w:val="32"/>
    </w:rPr>
  </w:style>
  <w:style w:type="table" w:customStyle="1" w:styleId="Tabladeinformedeestado">
    <w:name w:val="Tabla de informe de estado"/>
    <w:basedOn w:val="Tablanormal"/>
    <w:uiPriority w:val="99"/>
    <w:rsid w:val="004257E0"/>
    <w:rPr>
      <w:color w:val="FFFFFF" w:themeColor="background1"/>
    </w:rPr>
    <w:tblPr>
      <w:tblBorders>
        <w:insideH w:val="single" w:sz="12" w:space="0" w:color="FFFFFF" w:themeColor="background1"/>
        <w:insideV w:val="single" w:sz="12" w:space="0" w:color="FFFFFF" w:themeColor="background1"/>
      </w:tblBorders>
    </w:tblPr>
    <w:tcPr>
      <w:shd w:val="clear" w:color="auto" w:fill="E5EAEE" w:themeFill="accent1" w:themeFillTint="33"/>
    </w:tcPr>
    <w:tblStylePr w:type="firstRow">
      <w:pPr>
        <w:jc w:val="left"/>
      </w:pPr>
      <w:rPr>
        <w:rFonts w:asciiTheme="majorHAnsi" w:hAnsiTheme="majorHAnsi"/>
        <w:b w:val="0"/>
        <w:i w:val="0"/>
        <w:caps w:val="0"/>
        <w:smallCaps w:val="0"/>
        <w:color w:val="FFFFFF" w:themeColor="background1"/>
        <w:sz w:val="20"/>
      </w:rPr>
      <w:tblPr/>
      <w:tcPr>
        <w:tcBorders>
          <w:top w:val="nil"/>
          <w:left w:val="nil"/>
          <w:bottom w:val="nil"/>
          <w:right w:val="nil"/>
          <w:insideH w:val="single" w:sz="12" w:space="0" w:color="FFFFFF" w:themeColor="background1"/>
          <w:insideV w:val="single" w:sz="12" w:space="0" w:color="FFFFFF" w:themeColor="background1"/>
          <w:tl2br w:val="nil"/>
          <w:tr2bl w:val="nil"/>
        </w:tcBorders>
        <w:shd w:val="clear" w:color="auto" w:fill="006666" w:themeFill="accent3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CA3293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3293"/>
    <w:rPr>
      <w:rFonts w:ascii="Segoe UI" w:hAnsi="Segoe UI" w:cs="Segoe UI"/>
      <w:sz w:val="18"/>
      <w:szCs w:val="18"/>
    </w:rPr>
  </w:style>
  <w:style w:type="character" w:styleId="Textoennegrita">
    <w:name w:val="Strong"/>
    <w:basedOn w:val="Fuentedeprrafopredeter"/>
    <w:uiPriority w:val="4"/>
    <w:qFormat/>
    <w:rsid w:val="00B90FED"/>
    <w:rPr>
      <w:rFonts w:asciiTheme="majorHAnsi" w:hAnsiTheme="majorHAnsi"/>
      <w:b/>
      <w:bCs/>
      <w:color w:val="FEDE00" w:themeColor="accent2"/>
      <w:sz w:val="24"/>
    </w:rPr>
  </w:style>
  <w:style w:type="character" w:customStyle="1" w:styleId="Ttulo2Car">
    <w:name w:val="Título 2 Car"/>
    <w:basedOn w:val="Fuentedeprrafopredeter"/>
    <w:link w:val="Ttulo2"/>
    <w:uiPriority w:val="3"/>
    <w:rsid w:val="001A58E9"/>
    <w:rPr>
      <w:rFonts w:eastAsiaTheme="majorEastAsia" w:cstheme="majorBidi"/>
      <w:caps/>
      <w:color w:val="FFFFFF" w:themeColor="background1"/>
      <w:kern w:val="20"/>
      <w:szCs w:val="26"/>
    </w:rPr>
  </w:style>
  <w:style w:type="paragraph" w:customStyle="1" w:styleId="Grfico">
    <w:name w:val="Gráfico"/>
    <w:basedOn w:val="Normal"/>
    <w:uiPriority w:val="5"/>
    <w:qFormat/>
    <w:rsid w:val="00BB4CB0"/>
    <w:pPr>
      <w:spacing w:after="0"/>
      <w:ind w:right="14"/>
      <w:jc w:val="right"/>
    </w:pPr>
    <w:rPr>
      <w:noProof/>
    </w:rPr>
  </w:style>
  <w:style w:type="character" w:styleId="Textodelmarcadordeposicin">
    <w:name w:val="Placeholder Text"/>
    <w:basedOn w:val="Fuentedeprrafopredeter"/>
    <w:uiPriority w:val="99"/>
    <w:semiHidden/>
    <w:rsid w:val="003C1FC0"/>
    <w:rPr>
      <w:color w:val="80808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C73764"/>
    <w:pPr>
      <w:pBdr>
        <w:top w:val="single" w:sz="4" w:space="1" w:color="7E97AD" w:themeColor="accent1"/>
        <w:left w:val="single" w:sz="4" w:space="4" w:color="7E97AD" w:themeColor="accent1"/>
        <w:bottom w:val="single" w:sz="4" w:space="1" w:color="7E97AD" w:themeColor="accent1"/>
        <w:right w:val="single" w:sz="4" w:space="4" w:color="7E97AD" w:themeColor="accent1"/>
      </w:pBdr>
    </w:pPr>
  </w:style>
  <w:style w:type="character" w:customStyle="1" w:styleId="Ttulo3Car">
    <w:name w:val="Título 3 Car"/>
    <w:basedOn w:val="Fuentedeprrafopredeter"/>
    <w:link w:val="Ttulo3"/>
    <w:uiPriority w:val="3"/>
    <w:rsid w:val="00C12475"/>
    <w:rPr>
      <w:rFonts w:asciiTheme="majorHAnsi" w:eastAsiaTheme="majorEastAsia" w:hAnsiTheme="majorHAnsi" w:cstheme="majorBidi"/>
      <w:b/>
      <w:i/>
      <w:color w:val="654C16" w:themeColor="accent5" w:themeShade="80"/>
      <w:kern w:val="20"/>
      <w:sz w:val="22"/>
      <w:szCs w:val="24"/>
    </w:rPr>
  </w:style>
  <w:style w:type="character" w:customStyle="1" w:styleId="Ttulo4Car">
    <w:name w:val="Título 4 Car"/>
    <w:basedOn w:val="Fuentedeprrafopredeter"/>
    <w:link w:val="Ttulo4"/>
    <w:uiPriority w:val="3"/>
    <w:semiHidden/>
    <w:rsid w:val="00C12475"/>
    <w:rPr>
      <w:rFonts w:asciiTheme="majorHAnsi" w:eastAsiaTheme="majorEastAsia" w:hAnsiTheme="majorHAnsi" w:cstheme="majorBidi"/>
      <w:b/>
      <w:i/>
      <w:iCs/>
      <w:color w:val="4F4A36" w:themeColor="accent6" w:themeShade="80"/>
      <w:kern w:val="20"/>
      <w:sz w:val="22"/>
    </w:rPr>
  </w:style>
  <w:style w:type="character" w:customStyle="1" w:styleId="Ttulo5Car">
    <w:name w:val="Título 5 Car"/>
    <w:basedOn w:val="Fuentedeprrafopredeter"/>
    <w:link w:val="Ttulo5"/>
    <w:uiPriority w:val="3"/>
    <w:semiHidden/>
    <w:rsid w:val="00C12475"/>
    <w:rPr>
      <w:rFonts w:asciiTheme="majorHAnsi" w:eastAsiaTheme="majorEastAsia" w:hAnsiTheme="majorHAnsi" w:cstheme="majorBidi"/>
      <w:b/>
      <w:color w:val="726FCE" w:themeColor="text2" w:themeTint="80"/>
      <w:kern w:val="20"/>
      <w:sz w:val="22"/>
    </w:rPr>
  </w:style>
  <w:style w:type="character" w:customStyle="1" w:styleId="Ttulo6Car">
    <w:name w:val="Título 6 Car"/>
    <w:basedOn w:val="Fuentedeprrafopredeter"/>
    <w:link w:val="Ttulo6"/>
    <w:uiPriority w:val="3"/>
    <w:semiHidden/>
    <w:rsid w:val="00C12475"/>
    <w:rPr>
      <w:rFonts w:asciiTheme="majorHAnsi" w:eastAsiaTheme="majorEastAsia" w:hAnsiTheme="majorHAnsi" w:cstheme="majorBidi"/>
      <w:color w:val="577188" w:themeColor="accent1" w:themeShade="BF"/>
      <w:kern w:val="20"/>
      <w:sz w:val="22"/>
    </w:rPr>
  </w:style>
  <w:style w:type="character" w:customStyle="1" w:styleId="Ttulo7Car">
    <w:name w:val="Título 7 Car"/>
    <w:basedOn w:val="Fuentedeprrafopredeter"/>
    <w:link w:val="Ttulo7"/>
    <w:uiPriority w:val="3"/>
    <w:semiHidden/>
    <w:rsid w:val="00C12475"/>
    <w:rPr>
      <w:rFonts w:asciiTheme="majorHAnsi" w:eastAsiaTheme="majorEastAsia" w:hAnsiTheme="majorHAnsi" w:cstheme="majorBidi"/>
      <w:iCs/>
      <w:color w:val="404040" w:themeColor="text1" w:themeTint="BF"/>
      <w:kern w:val="20"/>
      <w:sz w:val="22"/>
    </w:rPr>
  </w:style>
  <w:style w:type="character" w:customStyle="1" w:styleId="Ttulo8Car">
    <w:name w:val="Título 8 Car"/>
    <w:basedOn w:val="Fuentedeprrafopredeter"/>
    <w:link w:val="Ttulo8"/>
    <w:uiPriority w:val="3"/>
    <w:semiHidden/>
    <w:rsid w:val="00C12475"/>
    <w:rPr>
      <w:rFonts w:asciiTheme="majorHAnsi" w:eastAsiaTheme="majorEastAsia" w:hAnsiTheme="majorHAnsi" w:cstheme="majorBidi"/>
      <w:b/>
      <w:i/>
      <w:color w:val="272727" w:themeColor="text1" w:themeTint="D8"/>
      <w:kern w:val="20"/>
      <w:sz w:val="22"/>
      <w:szCs w:val="21"/>
    </w:rPr>
  </w:style>
  <w:style w:type="character" w:customStyle="1" w:styleId="Ttulo9Car">
    <w:name w:val="Título 9 Car"/>
    <w:basedOn w:val="Fuentedeprrafopredeter"/>
    <w:link w:val="Ttulo9"/>
    <w:uiPriority w:val="3"/>
    <w:semiHidden/>
    <w:rsid w:val="00C12475"/>
    <w:rPr>
      <w:rFonts w:asciiTheme="majorHAnsi" w:eastAsiaTheme="majorEastAsia" w:hAnsiTheme="majorHAnsi" w:cstheme="majorBidi"/>
      <w:i/>
      <w:iCs/>
      <w:color w:val="0D0D0D" w:themeColor="text1" w:themeTint="F2"/>
      <w:kern w:val="20"/>
      <w:sz w:val="22"/>
      <w:szCs w:val="21"/>
    </w:rPr>
  </w:style>
  <w:style w:type="paragraph" w:styleId="Cita">
    <w:name w:val="Quote"/>
    <w:basedOn w:val="Normal"/>
    <w:next w:val="Normal"/>
    <w:link w:val="CitaCar"/>
    <w:uiPriority w:val="29"/>
    <w:semiHidden/>
    <w:unhideWhenUsed/>
    <w:qFormat/>
    <w:rsid w:val="008E3A9C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8E3A9C"/>
    <w:rPr>
      <w:i/>
      <w:iCs/>
      <w:color w:val="404040" w:themeColor="text1" w:themeTint="BF"/>
      <w:kern w:val="2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8E3A9C"/>
    <w:pPr>
      <w:pBdr>
        <w:top w:val="single" w:sz="4" w:space="10" w:color="7E97AD" w:themeColor="accent1"/>
        <w:bottom w:val="single" w:sz="4" w:space="10" w:color="7E97AD" w:themeColor="accent1"/>
      </w:pBdr>
      <w:spacing w:before="360" w:after="360"/>
      <w:jc w:val="center"/>
    </w:pPr>
    <w:rPr>
      <w:i/>
      <w:iCs/>
      <w:color w:val="7E97A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8E3A9C"/>
    <w:rPr>
      <w:i/>
      <w:iCs/>
      <w:color w:val="7E97AD" w:themeColor="accent1"/>
      <w:kern w:val="20"/>
    </w:rPr>
  </w:style>
  <w:style w:type="character" w:styleId="Ttulodellibro">
    <w:name w:val="Book Title"/>
    <w:basedOn w:val="Fuentedeprrafopredeter"/>
    <w:uiPriority w:val="33"/>
    <w:semiHidden/>
    <w:unhideWhenUsed/>
    <w:qFormat/>
    <w:rsid w:val="008E3A9C"/>
    <w:rPr>
      <w:b/>
      <w:bCs/>
      <w:i/>
      <w:iCs/>
      <w:spacing w:val="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8E3A9C"/>
    <w:rPr>
      <w:b/>
      <w:bCs/>
      <w:caps w:val="0"/>
      <w:smallCaps/>
      <w:color w:val="7E97AD" w:themeColor="accent1"/>
      <w:spacing w:val="0"/>
    </w:rPr>
  </w:style>
  <w:style w:type="table" w:styleId="Tablanormal3">
    <w:name w:val="Plain Table 3"/>
    <w:basedOn w:val="Tablanormal"/>
    <w:uiPriority w:val="43"/>
    <w:rsid w:val="00A1749D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concuadrcula1clara-nfasis3">
    <w:name w:val="Grid Table 1 Light Accent 3"/>
    <w:basedOn w:val="Tablanormal"/>
    <w:uiPriority w:val="46"/>
    <w:rsid w:val="006B7FF7"/>
    <w:pPr>
      <w:spacing w:after="0"/>
    </w:pPr>
    <w:tblPr>
      <w:tblStyleRowBandSize w:val="1"/>
      <w:tblStyleColBandSize w:val="1"/>
      <w:tblBorders>
        <w:top w:val="single" w:sz="4" w:space="0" w:color="5BFFFF" w:themeColor="accent3" w:themeTint="66"/>
        <w:left w:val="single" w:sz="4" w:space="0" w:color="5BFFFF" w:themeColor="accent3" w:themeTint="66"/>
        <w:bottom w:val="single" w:sz="4" w:space="0" w:color="5BFFFF" w:themeColor="accent3" w:themeTint="66"/>
        <w:right w:val="single" w:sz="4" w:space="0" w:color="5BFFFF" w:themeColor="accent3" w:themeTint="66"/>
        <w:insideH w:val="single" w:sz="4" w:space="0" w:color="5BFFFF" w:themeColor="accent3" w:themeTint="66"/>
        <w:insideV w:val="single" w:sz="4" w:space="0" w:color="5BFFF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0AFF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0AF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Informacindecontacto">
    <w:name w:val="Información de contacto"/>
    <w:basedOn w:val="Normal"/>
    <w:uiPriority w:val="1"/>
    <w:qFormat/>
    <w:rsid w:val="00356BB9"/>
    <w:pPr>
      <w:spacing w:after="0"/>
    </w:pPr>
    <w:rPr>
      <w:b/>
      <w:color w:val="FEDE00" w:themeColor="accent2"/>
      <w:sz w:val="24"/>
    </w:rPr>
  </w:style>
  <w:style w:type="paragraph" w:styleId="Prrafodelista">
    <w:name w:val="List Paragraph"/>
    <w:basedOn w:val="Normal"/>
    <w:uiPriority w:val="34"/>
    <w:unhideWhenUsed/>
    <w:qFormat/>
    <w:rsid w:val="004563A7"/>
    <w:pPr>
      <w:ind w:left="720"/>
      <w:contextualSpacing/>
    </w:pPr>
  </w:style>
  <w:style w:type="table" w:styleId="Tablaconcuadrcula3-nfasis4">
    <w:name w:val="Grid Table 3 Accent 4"/>
    <w:basedOn w:val="Tablanormal"/>
    <w:uiPriority w:val="48"/>
    <w:rsid w:val="00647422"/>
    <w:pPr>
      <w:spacing w:after="0"/>
    </w:pPr>
    <w:tblPr>
      <w:tblStyleRowBandSize w:val="1"/>
      <w:tblStyleColBandSize w:val="1"/>
      <w:tblBorders>
        <w:top w:val="single" w:sz="4" w:space="0" w:color="29B7FF" w:themeColor="accent4" w:themeTint="99"/>
        <w:left w:val="single" w:sz="4" w:space="0" w:color="29B7FF" w:themeColor="accent4" w:themeTint="99"/>
        <w:bottom w:val="single" w:sz="4" w:space="0" w:color="29B7FF" w:themeColor="accent4" w:themeTint="99"/>
        <w:right w:val="single" w:sz="4" w:space="0" w:color="29B7FF" w:themeColor="accent4" w:themeTint="99"/>
        <w:insideH w:val="single" w:sz="4" w:space="0" w:color="29B7FF" w:themeColor="accent4" w:themeTint="99"/>
        <w:insideV w:val="single" w:sz="4" w:space="0" w:color="29B7F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E7FF" w:themeFill="accent4" w:themeFillTint="33"/>
      </w:tcPr>
    </w:tblStylePr>
    <w:tblStylePr w:type="band1Horz">
      <w:tblPr/>
      <w:tcPr>
        <w:shd w:val="clear" w:color="auto" w:fill="B7E7FF" w:themeFill="accent4" w:themeFillTint="33"/>
      </w:tcPr>
    </w:tblStylePr>
    <w:tblStylePr w:type="neCell">
      <w:tblPr/>
      <w:tcPr>
        <w:tcBorders>
          <w:bottom w:val="single" w:sz="4" w:space="0" w:color="29B7FF" w:themeColor="accent4" w:themeTint="99"/>
        </w:tcBorders>
      </w:tcPr>
    </w:tblStylePr>
    <w:tblStylePr w:type="nwCell">
      <w:tblPr/>
      <w:tcPr>
        <w:tcBorders>
          <w:bottom w:val="single" w:sz="4" w:space="0" w:color="29B7FF" w:themeColor="accent4" w:themeTint="99"/>
        </w:tcBorders>
      </w:tcPr>
    </w:tblStylePr>
    <w:tblStylePr w:type="seCell">
      <w:tblPr/>
      <w:tcPr>
        <w:tcBorders>
          <w:top w:val="single" w:sz="4" w:space="0" w:color="29B7FF" w:themeColor="accent4" w:themeTint="99"/>
        </w:tcBorders>
      </w:tcPr>
    </w:tblStylePr>
    <w:tblStylePr w:type="swCell">
      <w:tblPr/>
      <w:tcPr>
        <w:tcBorders>
          <w:top w:val="single" w:sz="4" w:space="0" w:color="29B7FF" w:themeColor="accent4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6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05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4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0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3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4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37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2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8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0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9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6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46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3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8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2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3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ber\AppData\Roaming\Microsoft\Templates\Informe%20de%20estado%20del%20proyecto%20(dise&#241;o%20atemporal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A29EFA3382B498EACE04576433584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EE942F-82DA-4FC5-A12D-990FD76A12A2}"/>
      </w:docPartPr>
      <w:docPartBody>
        <w:p w:rsidR="00613083" w:rsidRDefault="00613083">
          <w:pPr>
            <w:pStyle w:val="DA29EFA3382B498EACE045764335841D"/>
          </w:pPr>
          <w:r w:rsidRPr="005676F5">
            <w:rPr>
              <w:lang w:bidi="es-ES"/>
            </w:rPr>
            <w:t>Empresa</w:t>
          </w:r>
        </w:p>
      </w:docPartBody>
    </w:docPart>
    <w:docPart>
      <w:docPartPr>
        <w:name w:val="5CD3514B236D49B2B0647D9D3EED9A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834187-2259-4981-BF00-7E1DD44C7DFC}"/>
      </w:docPartPr>
      <w:docPartBody>
        <w:p w:rsidR="00613083" w:rsidRDefault="00613083">
          <w:pPr>
            <w:pStyle w:val="5CD3514B236D49B2B0647D9D3EED9A80"/>
          </w:pPr>
          <w:r w:rsidRPr="005676F5">
            <w:rPr>
              <w:lang w:bidi="es-ES"/>
            </w:rPr>
            <w:t>Dirección, ciudad, provincia y código postal</w:t>
          </w:r>
        </w:p>
      </w:docPartBody>
    </w:docPart>
    <w:docPart>
      <w:docPartPr>
        <w:name w:val="F92EABE45CF54BFA94D6C14A0B05DD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F52A17-3A00-41AA-9514-A4DA87470AF8}"/>
      </w:docPartPr>
      <w:docPartBody>
        <w:p w:rsidR="00613083" w:rsidRDefault="00613083">
          <w:pPr>
            <w:pStyle w:val="F92EABE45CF54BFA94D6C14A0B05DDD6"/>
          </w:pPr>
          <w:r w:rsidRPr="005676F5">
            <w:rPr>
              <w:lang w:bidi="es-ES"/>
            </w:rPr>
            <w:t>Fecha del informe</w:t>
          </w:r>
        </w:p>
      </w:docPartBody>
    </w:docPart>
    <w:docPart>
      <w:docPartPr>
        <w:name w:val="55F2AF7966DB4CC2860CAFFBF0AE4B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0C9A8C-44BF-4DF5-9AEA-9A319EEEA254}"/>
      </w:docPartPr>
      <w:docPartBody>
        <w:p w:rsidR="00613083" w:rsidRDefault="00613083">
          <w:pPr>
            <w:pStyle w:val="55F2AF7966DB4CC2860CAFFBF0AE4B6A"/>
          </w:pPr>
          <w:r w:rsidRPr="005676F5">
            <w:rPr>
              <w:lang w:bidi="es-ES"/>
            </w:rPr>
            <w:t>Nombre del proyecto</w:t>
          </w:r>
        </w:p>
      </w:docPartBody>
    </w:docPart>
    <w:docPart>
      <w:docPartPr>
        <w:name w:val="DAF5FBF71D6C454FA5D2F847C89F02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9EE6F1-DF4C-4B5A-95DF-7516510B2A12}"/>
      </w:docPartPr>
      <w:docPartBody>
        <w:p w:rsidR="00613083" w:rsidRDefault="00613083">
          <w:pPr>
            <w:pStyle w:val="DAF5FBF71D6C454FA5D2F847C89F0212"/>
          </w:pPr>
          <w:r w:rsidRPr="005676F5">
            <w:rPr>
              <w:lang w:bidi="es-ES"/>
            </w:rPr>
            <w:t>Preparado por</w:t>
          </w:r>
        </w:p>
      </w:docPartBody>
    </w:docPart>
    <w:docPart>
      <w:docPartPr>
        <w:name w:val="22AF7A992B5C4DF7BBEB777E26F471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571CAC-EFA1-40DA-936A-442B73D27B92}"/>
      </w:docPartPr>
      <w:docPartBody>
        <w:p w:rsidR="009737D5" w:rsidRDefault="00613083" w:rsidP="00613083">
          <w:pPr>
            <w:pStyle w:val="22AF7A992B5C4DF7BBEB777E26F47149"/>
          </w:pPr>
          <w:r w:rsidRPr="005676F5">
            <w:rPr>
              <w:lang w:bidi="es-ES"/>
            </w:rPr>
            <w:t>notas</w:t>
          </w:r>
        </w:p>
      </w:docPartBody>
    </w:docPart>
    <w:docPart>
      <w:docPartPr>
        <w:name w:val="F1B507CEF29243EF943046CAE25C24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0EAF6E-A7D6-4482-A90D-A9A7DDB762C4}"/>
      </w:docPartPr>
      <w:docPartBody>
        <w:p w:rsidR="009737D5" w:rsidRDefault="00613083" w:rsidP="00613083">
          <w:pPr>
            <w:pStyle w:val="F1B507CEF29243EF943046CAE25C247A"/>
          </w:pPr>
          <w:r w:rsidRPr="005676F5">
            <w:rPr>
              <w:lang w:bidi="es-ES"/>
            </w:rPr>
            <w:t>Información general del proyecto</w:t>
          </w:r>
        </w:p>
      </w:docPartBody>
    </w:docPart>
    <w:docPart>
      <w:docPartPr>
        <w:name w:val="3C3FA71D19EA4A60A65837FD074101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930D11-B7C3-4C0B-AE53-0DA92F406C35}"/>
      </w:docPartPr>
      <w:docPartBody>
        <w:p w:rsidR="009737D5" w:rsidRDefault="00613083" w:rsidP="00613083">
          <w:pPr>
            <w:pStyle w:val="3C3FA71D19EA4A60A65837FD07410142"/>
          </w:pPr>
          <w:r w:rsidRPr="005676F5">
            <w:rPr>
              <w:lang w:bidi="es-ES"/>
            </w:rPr>
            <w:t>tarea</w:t>
          </w:r>
        </w:p>
      </w:docPartBody>
    </w:docPart>
    <w:docPart>
      <w:docPartPr>
        <w:name w:val="4E2511C8FB064875A549044AC8E635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457B87-5317-4487-AA6A-A190DBE8AB6E}"/>
      </w:docPartPr>
      <w:docPartBody>
        <w:p w:rsidR="009737D5" w:rsidRDefault="00613083" w:rsidP="00613083">
          <w:pPr>
            <w:pStyle w:val="4E2511C8FB064875A549044AC8E63557"/>
          </w:pPr>
          <w:r w:rsidRPr="005676F5">
            <w:rPr>
              <w:lang w:bidi="es-ES"/>
            </w:rPr>
            <w:t>% Hecho</w:t>
          </w:r>
        </w:p>
      </w:docPartBody>
    </w:docPart>
    <w:docPart>
      <w:docPartPr>
        <w:name w:val="19D267008710439B98BF54A357268D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2100B2-4226-47ED-9948-0AE6376527B1}"/>
      </w:docPartPr>
      <w:docPartBody>
        <w:p w:rsidR="009737D5" w:rsidRDefault="00613083" w:rsidP="00613083">
          <w:pPr>
            <w:pStyle w:val="19D267008710439B98BF54A357268D09"/>
          </w:pPr>
          <w:r w:rsidRPr="005676F5">
            <w:rPr>
              <w:lang w:bidi="es-ES"/>
            </w:rPr>
            <w:t>Fecha de vencimiento</w:t>
          </w:r>
        </w:p>
      </w:docPartBody>
    </w:docPart>
    <w:docPart>
      <w:docPartPr>
        <w:name w:val="25B46AD4B6604223AE4FB1DA96ED8B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7DC972-8264-48A0-96B9-9084AE9E36F9}"/>
      </w:docPartPr>
      <w:docPartBody>
        <w:p w:rsidR="009737D5" w:rsidRDefault="00613083" w:rsidP="00613083">
          <w:pPr>
            <w:pStyle w:val="25B46AD4B6604223AE4FB1DA96ED8BB7"/>
          </w:pPr>
          <w:r w:rsidRPr="005676F5">
            <w:rPr>
              <w:lang w:bidi="es-ES"/>
            </w:rPr>
            <w:t>conductor</w:t>
          </w:r>
        </w:p>
      </w:docPartBody>
    </w:docPart>
    <w:docPart>
      <w:docPartPr>
        <w:name w:val="B62A0769140D4B98A18B2FE83F5FD5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0689E6-77B1-4EAD-831E-4829F34100EE}"/>
      </w:docPartPr>
      <w:docPartBody>
        <w:p w:rsidR="009737D5" w:rsidRDefault="00613083" w:rsidP="00613083">
          <w:pPr>
            <w:pStyle w:val="B62A0769140D4B98A18B2FE83F5FD5DE"/>
          </w:pPr>
          <w:r w:rsidRPr="005676F5">
            <w:rPr>
              <w:lang w:bidi="es-ES"/>
            </w:rPr>
            <w:t>notas</w:t>
          </w:r>
        </w:p>
      </w:docPartBody>
    </w:docPart>
    <w:docPart>
      <w:docPartPr>
        <w:name w:val="162BDDD2CB5948B5A84D95A05B25D8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355BAC-AEEC-4CA4-9575-BA084C05CCD7}"/>
      </w:docPartPr>
      <w:docPartBody>
        <w:p w:rsidR="009737D5" w:rsidRDefault="00613083" w:rsidP="00613083">
          <w:pPr>
            <w:pStyle w:val="162BDDD2CB5948B5A84D95A05B25D8AF"/>
          </w:pPr>
          <w:r w:rsidRPr="005676F5">
            <w:rPr>
              <w:lang w:bidi="es-ES"/>
            </w:rPr>
            <w:t>Riesgo e historial de problemas</w:t>
          </w:r>
        </w:p>
      </w:docPartBody>
    </w:docPart>
    <w:docPart>
      <w:docPartPr>
        <w:name w:val="5D1B4B1AD51042D4A36EEC021D3C26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986C86-0690-4087-9913-FD08D7F4BF1E}"/>
      </w:docPartPr>
      <w:docPartBody>
        <w:p w:rsidR="009737D5" w:rsidRDefault="00613083" w:rsidP="00613083">
          <w:pPr>
            <w:pStyle w:val="5D1B4B1AD51042D4A36EEC021D3C2659"/>
          </w:pPr>
          <w:r w:rsidRPr="005676F5">
            <w:rPr>
              <w:lang w:bidi="es-ES"/>
            </w:rPr>
            <w:t>problema</w:t>
          </w:r>
        </w:p>
      </w:docPartBody>
    </w:docPart>
    <w:docPart>
      <w:docPartPr>
        <w:name w:val="58F5D49BB784492C83A106410913AC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802112-6349-4767-90E4-37F7D1562DB2}"/>
      </w:docPartPr>
      <w:docPartBody>
        <w:p w:rsidR="009737D5" w:rsidRDefault="00613083" w:rsidP="00613083">
          <w:pPr>
            <w:pStyle w:val="58F5D49BB784492C83A106410913AC96"/>
          </w:pPr>
          <w:r w:rsidRPr="005676F5">
            <w:rPr>
              <w:lang w:bidi="es-ES"/>
            </w:rPr>
            <w:t>ASIGNADO A</w:t>
          </w:r>
        </w:p>
      </w:docPartBody>
    </w:docPart>
    <w:docPart>
      <w:docPartPr>
        <w:name w:val="66792CC5869E41A99C031B91977293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980D33-282B-44C3-BE03-7A98BA84543E}"/>
      </w:docPartPr>
      <w:docPartBody>
        <w:p w:rsidR="009737D5" w:rsidRDefault="00613083" w:rsidP="00613083">
          <w:pPr>
            <w:pStyle w:val="66792CC5869E41A99C031B91977293C3"/>
          </w:pPr>
          <w:r w:rsidRPr="005676F5">
            <w:rPr>
              <w:lang w:bidi="es-ES"/>
            </w:rPr>
            <w:t>FECHA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083"/>
    <w:rsid w:val="000B4C16"/>
    <w:rsid w:val="00613083"/>
    <w:rsid w:val="00973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A29EFA3382B498EACE045764335841D">
    <w:name w:val="DA29EFA3382B498EACE045764335841D"/>
  </w:style>
  <w:style w:type="paragraph" w:customStyle="1" w:styleId="5CD3514B236D49B2B0647D9D3EED9A80">
    <w:name w:val="5CD3514B236D49B2B0647D9D3EED9A80"/>
  </w:style>
  <w:style w:type="paragraph" w:customStyle="1" w:styleId="22AF7A992B5C4DF7BBEB777E26F47149">
    <w:name w:val="22AF7A992B5C4DF7BBEB777E26F47149"/>
    <w:rsid w:val="00613083"/>
  </w:style>
  <w:style w:type="paragraph" w:customStyle="1" w:styleId="51430378BD614E4A8F878A58E3997793">
    <w:name w:val="51430378BD614E4A8F878A58E3997793"/>
    <w:rsid w:val="009737D5"/>
  </w:style>
  <w:style w:type="paragraph" w:customStyle="1" w:styleId="F92EABE45CF54BFA94D6C14A0B05DDD6">
    <w:name w:val="F92EABE45CF54BFA94D6C14A0B05DDD6"/>
  </w:style>
  <w:style w:type="paragraph" w:customStyle="1" w:styleId="55F2AF7966DB4CC2860CAFFBF0AE4B6A">
    <w:name w:val="55F2AF7966DB4CC2860CAFFBF0AE4B6A"/>
  </w:style>
  <w:style w:type="paragraph" w:customStyle="1" w:styleId="DAF5FBF71D6C454FA5D2F847C89F0212">
    <w:name w:val="DAF5FBF71D6C454FA5D2F847C89F0212"/>
  </w:style>
  <w:style w:type="paragraph" w:customStyle="1" w:styleId="F1B507CEF29243EF943046CAE25C247A">
    <w:name w:val="F1B507CEF29243EF943046CAE25C247A"/>
    <w:rsid w:val="00613083"/>
  </w:style>
  <w:style w:type="paragraph" w:customStyle="1" w:styleId="3C3FA71D19EA4A60A65837FD07410142">
    <w:name w:val="3C3FA71D19EA4A60A65837FD07410142"/>
    <w:rsid w:val="00613083"/>
  </w:style>
  <w:style w:type="paragraph" w:customStyle="1" w:styleId="4E2511C8FB064875A549044AC8E63557">
    <w:name w:val="4E2511C8FB064875A549044AC8E63557"/>
    <w:rsid w:val="00613083"/>
  </w:style>
  <w:style w:type="paragraph" w:customStyle="1" w:styleId="19D267008710439B98BF54A357268D09">
    <w:name w:val="19D267008710439B98BF54A357268D09"/>
    <w:rsid w:val="00613083"/>
  </w:style>
  <w:style w:type="paragraph" w:customStyle="1" w:styleId="25B46AD4B6604223AE4FB1DA96ED8BB7">
    <w:name w:val="25B46AD4B6604223AE4FB1DA96ED8BB7"/>
    <w:rsid w:val="00613083"/>
  </w:style>
  <w:style w:type="paragraph" w:customStyle="1" w:styleId="B62A0769140D4B98A18B2FE83F5FD5DE">
    <w:name w:val="B62A0769140D4B98A18B2FE83F5FD5DE"/>
    <w:rsid w:val="00613083"/>
  </w:style>
  <w:style w:type="paragraph" w:customStyle="1" w:styleId="162BDDD2CB5948B5A84D95A05B25D8AF">
    <w:name w:val="162BDDD2CB5948B5A84D95A05B25D8AF"/>
    <w:rsid w:val="00613083"/>
  </w:style>
  <w:style w:type="paragraph" w:customStyle="1" w:styleId="5D1B4B1AD51042D4A36EEC021D3C2659">
    <w:name w:val="5D1B4B1AD51042D4A36EEC021D3C2659"/>
    <w:rsid w:val="00613083"/>
  </w:style>
  <w:style w:type="paragraph" w:customStyle="1" w:styleId="58F5D49BB784492C83A106410913AC96">
    <w:name w:val="58F5D49BB784492C83A106410913AC96"/>
    <w:rsid w:val="00613083"/>
  </w:style>
  <w:style w:type="paragraph" w:customStyle="1" w:styleId="66792CC5869E41A99C031B91977293C3">
    <w:name w:val="66792CC5869E41A99C031B91977293C3"/>
    <w:rsid w:val="0061308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231">
      <a:dk1>
        <a:srgbClr val="000000"/>
      </a:dk1>
      <a:lt1>
        <a:srgbClr val="FFFFFF"/>
      </a:lt1>
      <a:dk2>
        <a:srgbClr val="22205F"/>
      </a:dk2>
      <a:lt2>
        <a:srgbClr val="DC9E1F"/>
      </a:lt2>
      <a:accent1>
        <a:srgbClr val="7E97AD"/>
      </a:accent1>
      <a:accent2>
        <a:srgbClr val="FEDE00"/>
      </a:accent2>
      <a:accent3>
        <a:srgbClr val="006666"/>
      </a:accent3>
      <a:accent4>
        <a:srgbClr val="00679A"/>
      </a:accent4>
      <a:accent5>
        <a:srgbClr val="CA992C"/>
      </a:accent5>
      <a:accent6>
        <a:srgbClr val="9D936F"/>
      </a:accent6>
      <a:hlink>
        <a:srgbClr val="646464"/>
      </a:hlink>
      <a:folHlink>
        <a:srgbClr val="969696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962C25C590DEF449991D49639001279" ma:contentTypeVersion="4" ma:contentTypeDescription="Create a new document." ma:contentTypeScope="" ma:versionID="cb49be8e991a06da9d8a23ef4c936ee4">
  <xsd:schema xmlns:xsd="http://www.w3.org/2001/XMLSchema" xmlns:xs="http://www.w3.org/2001/XMLSchema" xmlns:p="http://schemas.microsoft.com/office/2006/metadata/properties" xmlns:ns3="15ad51ff-0943-4e31-9a2b-89719bc2975d" targetNamespace="http://schemas.microsoft.com/office/2006/metadata/properties" ma:root="true" ma:fieldsID="ce39352d904221dd47d99aaed5df9694" ns3:_="">
    <xsd:import namespace="15ad51ff-0943-4e31-9a2b-89719bc2975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ad51ff-0943-4e31-9a2b-89719bc297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578B4EC-9D16-4CC1-B774-8020E0CFFE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ad51ff-0943-4e31-9a2b-89719bc297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C452A2E-418D-486A-86DD-9898B6DC37D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944F34C-B538-4C23-9B6E-16BD75CA484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de estado del proyecto (diseño atemporal)</Template>
  <TotalTime>0</TotalTime>
  <Pages>11</Pages>
  <Words>1554</Words>
  <Characters>8553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2022-03-02T19:43:00Z</dcterms:created>
  <dcterms:modified xsi:type="dcterms:W3CDTF">2022-03-02T19:43:00Z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0x0101006962C25C590DEF449991D49639001279</vt:lpwstr>
  </property>
</Properties>
</file>